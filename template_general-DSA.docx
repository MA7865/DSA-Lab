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C7C0" w14:textId="37D3F9ED" w:rsidR="00BD571D" w:rsidRDefault="00BD571D">
      <w:pPr>
        <w:pStyle w:val="Title"/>
      </w:pPr>
    </w:p>
    <w:p w14:paraId="6FDEC096" w14:textId="77777777" w:rsidR="00BD571D" w:rsidRDefault="00BD571D" w:rsidP="00BD571D">
      <w:pPr>
        <w:rPr>
          <w:rFonts w:cs="Times New Roman"/>
          <w:noProof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F3F28F" wp14:editId="30AD1DC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666875" cy="1666875"/>
            <wp:effectExtent l="0" t="0" r="0" b="0"/>
            <wp:wrapSquare wrapText="bothSides"/>
            <wp:docPr id="1" name="Picture 1" descr="Nust Logo - Crystal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ust Logo - Crystal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8F1EBF" w14:textId="77777777" w:rsidR="00BD571D" w:rsidRDefault="00BD571D" w:rsidP="00BD571D"/>
    <w:p w14:paraId="409B60B9" w14:textId="77777777" w:rsidR="00BD571D" w:rsidRDefault="00BD571D" w:rsidP="00BD571D">
      <w:pPr>
        <w:rPr>
          <w:rFonts w:cs="Times New Roman"/>
          <w:szCs w:val="24"/>
        </w:rPr>
      </w:pPr>
    </w:p>
    <w:p w14:paraId="23DA8328" w14:textId="77777777" w:rsidR="00BD571D" w:rsidRDefault="00BD571D" w:rsidP="00BD571D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</w:p>
    <w:p w14:paraId="10E6693B" w14:textId="77777777" w:rsidR="00BD571D" w:rsidRDefault="00BD571D" w:rsidP="00BD571D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</w:p>
    <w:p w14:paraId="725FABC9" w14:textId="77777777" w:rsidR="00BD571D" w:rsidRDefault="00BD571D" w:rsidP="00BD571D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</w:p>
    <w:p w14:paraId="5B4E366E" w14:textId="77777777" w:rsidR="00BD571D" w:rsidRDefault="00BD571D" w:rsidP="00BD571D">
      <w:pPr>
        <w:pStyle w:val="Heading1"/>
        <w:pBdr>
          <w:bottom w:val="none" w:sz="0" w:space="0" w:color="auto"/>
        </w:pBdr>
        <w:jc w:val="center"/>
        <w:rPr>
          <w:rFonts w:cs="Times New Roman"/>
          <w:color w:val="000000" w:themeColor="text1"/>
          <w:sz w:val="23"/>
          <w:szCs w:val="23"/>
        </w:rPr>
      </w:pPr>
      <w:r>
        <w:rPr>
          <w:rFonts w:cs="Times New Roman"/>
        </w:rPr>
        <w:t>Department of Computing</w:t>
      </w:r>
      <w:r>
        <w:rPr>
          <w:rFonts w:cs="Times New Roman"/>
          <w:color w:val="000000" w:themeColor="text1"/>
          <w:sz w:val="23"/>
          <w:szCs w:val="23"/>
        </w:rPr>
        <w:br/>
      </w:r>
    </w:p>
    <w:p w14:paraId="628AEFE7" w14:textId="4CDE84FF" w:rsidR="00BD571D" w:rsidRDefault="0027038F" w:rsidP="00BD571D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  <w:r>
        <w:rPr>
          <w:rFonts w:cs="Times New Roman"/>
        </w:rPr>
        <w:t>CS-</w:t>
      </w:r>
      <w:r w:rsidR="008B1FAE">
        <w:rPr>
          <w:rFonts w:cs="Times New Roman"/>
        </w:rPr>
        <w:t>250</w:t>
      </w:r>
      <w:r w:rsidR="009F4A7F">
        <w:rPr>
          <w:rFonts w:cs="Times New Roman"/>
        </w:rPr>
        <w:t xml:space="preserve">: </w:t>
      </w:r>
      <w:r w:rsidR="008B1FAE">
        <w:rPr>
          <w:rFonts w:cs="Times New Roman"/>
        </w:rPr>
        <w:t xml:space="preserve">Data Structure and </w:t>
      </w:r>
      <w:r w:rsidR="007C54EC">
        <w:rPr>
          <w:rFonts w:cs="Times New Roman"/>
        </w:rPr>
        <w:t>Algorithms</w:t>
      </w:r>
    </w:p>
    <w:p w14:paraId="4B91CF84" w14:textId="311D4D71" w:rsidR="00BD571D" w:rsidRDefault="0027038F" w:rsidP="00CB47A8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  <w:r>
        <w:rPr>
          <w:rFonts w:cs="Times New Roman"/>
        </w:rPr>
        <w:t>LAB 1</w:t>
      </w:r>
      <w:r w:rsidR="009F4A7F">
        <w:rPr>
          <w:rFonts w:cs="Times New Roman"/>
        </w:rPr>
        <w:t xml:space="preserve">: </w:t>
      </w:r>
      <w:r w:rsidR="008B1FAE" w:rsidRPr="008B1FAE">
        <w:rPr>
          <w:rFonts w:cs="Times New Roman"/>
        </w:rPr>
        <w:t>Introduction to Version Control (Git) and Simple Test Cases</w:t>
      </w:r>
    </w:p>
    <w:p w14:paraId="33D2DC10" w14:textId="77777777" w:rsidR="00BD571D" w:rsidRDefault="00BD571D" w:rsidP="00BD571D">
      <w:pPr>
        <w:rPr>
          <w:rFonts w:eastAsia="Times New Roman"/>
          <w:b/>
          <w:bCs/>
          <w:kern w:val="2"/>
          <w:sz w:val="23"/>
          <w:szCs w:val="23"/>
        </w:rPr>
      </w:pPr>
    </w:p>
    <w:p w14:paraId="3B5114E0" w14:textId="548E2641" w:rsidR="00BD571D" w:rsidRDefault="00BD571D" w:rsidP="00BD571D">
      <w:pPr>
        <w:pStyle w:val="Heading1"/>
        <w:pBdr>
          <w:bottom w:val="none" w:sz="0" w:space="0" w:color="auto"/>
        </w:pBdr>
        <w:jc w:val="center"/>
        <w:rPr>
          <w:rFonts w:cs="Times New Roman"/>
        </w:rPr>
      </w:pPr>
      <w:r>
        <w:rPr>
          <w:rFonts w:cs="Times New Roman"/>
        </w:rPr>
        <w:t xml:space="preserve">Date Due: </w:t>
      </w:r>
      <w:r w:rsidR="008B1FAE">
        <w:rPr>
          <w:rFonts w:cs="Times New Roman"/>
        </w:rPr>
        <w:t>11</w:t>
      </w:r>
      <w:r w:rsidR="004753A1">
        <w:rPr>
          <w:rFonts w:cs="Times New Roman"/>
          <w:vertAlign w:val="superscript"/>
        </w:rPr>
        <w:t>th</w:t>
      </w:r>
      <w:r>
        <w:rPr>
          <w:rFonts w:cs="Times New Roman"/>
        </w:rPr>
        <w:t xml:space="preserve"> </w:t>
      </w:r>
      <w:r w:rsidR="0027038F">
        <w:rPr>
          <w:rFonts w:cs="Times New Roman"/>
        </w:rPr>
        <w:t>September</w:t>
      </w:r>
      <w:r>
        <w:rPr>
          <w:rFonts w:cs="Times New Roman"/>
        </w:rPr>
        <w:t xml:space="preserve"> 202</w:t>
      </w:r>
      <w:r w:rsidR="009F4A7F">
        <w:rPr>
          <w:rFonts w:cs="Times New Roman"/>
        </w:rPr>
        <w:t>6</w:t>
      </w:r>
    </w:p>
    <w:p w14:paraId="31475AE8" w14:textId="5F8A7324" w:rsidR="00BD571D" w:rsidRPr="00BD571D" w:rsidRDefault="00BD571D" w:rsidP="00BD571D"/>
    <w:p w14:paraId="599700A3" w14:textId="44FBEF2E" w:rsidR="009F4A7F" w:rsidRDefault="0027038F" w:rsidP="009F4A7F">
      <w:pPr>
        <w:pStyle w:val="Heading2"/>
        <w:jc w:val="center"/>
      </w:pPr>
      <w:r>
        <w:t>Fall</w:t>
      </w:r>
      <w:r w:rsidR="009F4A7F">
        <w:t xml:space="preserve"> Semester, 2026</w:t>
      </w:r>
    </w:p>
    <w:p w14:paraId="5BC3E571" w14:textId="6CA6C26C" w:rsidR="009F4A7F" w:rsidRPr="009F4A7F" w:rsidRDefault="009F4A7F" w:rsidP="009F4A7F">
      <w:pPr>
        <w:pStyle w:val="Heading2"/>
        <w:jc w:val="center"/>
      </w:pPr>
      <w:r w:rsidRPr="008A504B">
        <w:t xml:space="preserve">Class: </w:t>
      </w:r>
      <w:r>
        <w:t>BSCS 15D</w:t>
      </w:r>
    </w:p>
    <w:p w14:paraId="662B5E0B" w14:textId="107B7C57" w:rsidR="003D1ED9" w:rsidRDefault="003D1ED9" w:rsidP="003D1ED9">
      <w:pPr>
        <w:pStyle w:val="Heading2"/>
        <w:jc w:val="center"/>
      </w:pPr>
      <w:r>
        <w:t>Name: Maryam Amir</w:t>
      </w:r>
    </w:p>
    <w:p w14:paraId="675C40C1" w14:textId="5D5D5C1B" w:rsidR="003D1ED9" w:rsidRPr="003D1ED9" w:rsidRDefault="003D1ED9" w:rsidP="003D1ED9">
      <w:pPr>
        <w:pStyle w:val="Heading2"/>
        <w:jc w:val="center"/>
      </w:pPr>
      <w:r>
        <w:t>CMS ID: 550843</w:t>
      </w:r>
    </w:p>
    <w:p w14:paraId="7CA1C85C" w14:textId="77777777" w:rsidR="008A504B" w:rsidRPr="008A504B" w:rsidRDefault="008A504B" w:rsidP="008A504B"/>
    <w:p w14:paraId="3E480C17" w14:textId="77777777" w:rsidR="003D1ED9" w:rsidRDefault="003D1ED9" w:rsidP="003D1ED9"/>
    <w:p w14:paraId="17D5FECE" w14:textId="77777777" w:rsidR="00A93758" w:rsidRDefault="00A93758" w:rsidP="003D1ED9"/>
    <w:p w14:paraId="7569AB72" w14:textId="77777777" w:rsidR="00A93758" w:rsidRDefault="00A93758" w:rsidP="003D1ED9"/>
    <w:p w14:paraId="706147EE" w14:textId="77777777" w:rsidR="008F0D34" w:rsidRDefault="008F0D34" w:rsidP="003D1ED9"/>
    <w:p w14:paraId="737A016E" w14:textId="2685688D" w:rsidR="00F47AE0" w:rsidRDefault="0027038F" w:rsidP="0027038F">
      <w:pPr>
        <w:pStyle w:val="Heading1"/>
      </w:pPr>
      <w:r>
        <w:lastRenderedPageBreak/>
        <w:t>Task 1</w:t>
      </w:r>
    </w:p>
    <w:p w14:paraId="53B7AAEF" w14:textId="341663E0" w:rsidR="0027038F" w:rsidRDefault="00962ACA" w:rsidP="00962ACA">
      <w:pPr>
        <w:pStyle w:val="Heading2"/>
      </w:pPr>
      <w:r w:rsidRPr="00962ACA">
        <w:t>essential attributes for the security of an asset</w:t>
      </w:r>
    </w:p>
    <w:p w14:paraId="62589E4D" w14:textId="60550E97" w:rsidR="0027038F" w:rsidRDefault="0027038F" w:rsidP="0027038F">
      <w:pPr>
        <w:pStyle w:val="Heading1"/>
      </w:pPr>
      <w:r>
        <w:t>Task 2</w:t>
      </w:r>
    </w:p>
    <w:p w14:paraId="1E2FBA55" w14:textId="77777777" w:rsidR="0027038F" w:rsidRPr="0027038F" w:rsidRDefault="0027038F" w:rsidP="0027038F"/>
    <w:sectPr w:rsidR="0027038F" w:rsidRPr="0027038F" w:rsidSect="00855982"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9F9E6" w14:textId="77777777" w:rsidR="00286EB7" w:rsidRDefault="00286EB7" w:rsidP="00855982">
      <w:pPr>
        <w:spacing w:after="0" w:line="240" w:lineRule="auto"/>
      </w:pPr>
      <w:r>
        <w:separator/>
      </w:r>
    </w:p>
  </w:endnote>
  <w:endnote w:type="continuationSeparator" w:id="0">
    <w:p w14:paraId="73DCEBAC" w14:textId="77777777" w:rsidR="00286EB7" w:rsidRDefault="00286EB7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904C80" w14:textId="77777777" w:rsidR="00855982" w:rsidRDefault="0085598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3232F" w14:textId="77777777" w:rsidR="00286EB7" w:rsidRDefault="00286EB7" w:rsidP="00855982">
      <w:pPr>
        <w:spacing w:after="0" w:line="240" w:lineRule="auto"/>
      </w:pPr>
      <w:r>
        <w:separator/>
      </w:r>
    </w:p>
  </w:footnote>
  <w:footnote w:type="continuationSeparator" w:id="0">
    <w:p w14:paraId="4154ED2B" w14:textId="77777777" w:rsidR="00286EB7" w:rsidRDefault="00286EB7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4986F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763C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6D2C1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AF4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A68F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80A6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FE45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2C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242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2BC20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C57688"/>
    <w:multiLevelType w:val="hybridMultilevel"/>
    <w:tmpl w:val="D99E38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37081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A42467A"/>
    <w:multiLevelType w:val="multilevel"/>
    <w:tmpl w:val="32C64BC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0B086CC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0DBE68A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157272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F9A3F7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98652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936281032">
    <w:abstractNumId w:val="15"/>
  </w:num>
  <w:num w:numId="2" w16cid:durableId="85538738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6956585">
    <w:abstractNumId w:val="15"/>
  </w:num>
  <w:num w:numId="4" w16cid:durableId="1045645375">
    <w:abstractNumId w:val="15"/>
  </w:num>
  <w:num w:numId="5" w16cid:durableId="1890264714">
    <w:abstractNumId w:val="15"/>
  </w:num>
  <w:num w:numId="6" w16cid:durableId="1117018035">
    <w:abstractNumId w:val="15"/>
  </w:num>
  <w:num w:numId="7" w16cid:durableId="2105031078">
    <w:abstractNumId w:val="15"/>
  </w:num>
  <w:num w:numId="8" w16cid:durableId="912471233">
    <w:abstractNumId w:val="15"/>
  </w:num>
  <w:num w:numId="9" w16cid:durableId="592203798">
    <w:abstractNumId w:val="15"/>
  </w:num>
  <w:num w:numId="10" w16cid:durableId="1242907901">
    <w:abstractNumId w:val="15"/>
  </w:num>
  <w:num w:numId="11" w16cid:durableId="1223835268">
    <w:abstractNumId w:val="15"/>
  </w:num>
  <w:num w:numId="12" w16cid:durableId="1942689119">
    <w:abstractNumId w:val="15"/>
  </w:num>
  <w:num w:numId="13" w16cid:durableId="273558560">
    <w:abstractNumId w:val="11"/>
  </w:num>
  <w:num w:numId="14" w16cid:durableId="1687708332">
    <w:abstractNumId w:val="18"/>
  </w:num>
  <w:num w:numId="15" w16cid:durableId="787159522">
    <w:abstractNumId w:val="12"/>
  </w:num>
  <w:num w:numId="16" w16cid:durableId="1388647099">
    <w:abstractNumId w:val="13"/>
  </w:num>
  <w:num w:numId="17" w16cid:durableId="114522558">
    <w:abstractNumId w:val="9"/>
  </w:num>
  <w:num w:numId="18" w16cid:durableId="1431586394">
    <w:abstractNumId w:val="7"/>
  </w:num>
  <w:num w:numId="19" w16cid:durableId="1988902309">
    <w:abstractNumId w:val="6"/>
  </w:num>
  <w:num w:numId="20" w16cid:durableId="181868506">
    <w:abstractNumId w:val="5"/>
  </w:num>
  <w:num w:numId="21" w16cid:durableId="990527188">
    <w:abstractNumId w:val="4"/>
  </w:num>
  <w:num w:numId="22" w16cid:durableId="1606376545">
    <w:abstractNumId w:val="8"/>
  </w:num>
  <w:num w:numId="23" w16cid:durableId="639925406">
    <w:abstractNumId w:val="3"/>
  </w:num>
  <w:num w:numId="24" w16cid:durableId="1879703605">
    <w:abstractNumId w:val="2"/>
  </w:num>
  <w:num w:numId="25" w16cid:durableId="1567449324">
    <w:abstractNumId w:val="1"/>
  </w:num>
  <w:num w:numId="26" w16cid:durableId="881743520">
    <w:abstractNumId w:val="0"/>
  </w:num>
  <w:num w:numId="27" w16cid:durableId="1491939810">
    <w:abstractNumId w:val="14"/>
  </w:num>
  <w:num w:numId="28" w16cid:durableId="724372679">
    <w:abstractNumId w:val="16"/>
  </w:num>
  <w:num w:numId="29" w16cid:durableId="1327199595">
    <w:abstractNumId w:val="17"/>
  </w:num>
  <w:num w:numId="30" w16cid:durableId="397827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2C1"/>
    <w:rsid w:val="000F22C8"/>
    <w:rsid w:val="00147180"/>
    <w:rsid w:val="0015494C"/>
    <w:rsid w:val="00157D96"/>
    <w:rsid w:val="001D4362"/>
    <w:rsid w:val="001E79EA"/>
    <w:rsid w:val="00206751"/>
    <w:rsid w:val="0027038F"/>
    <w:rsid w:val="00286EB7"/>
    <w:rsid w:val="002C4FCA"/>
    <w:rsid w:val="00337484"/>
    <w:rsid w:val="003B1484"/>
    <w:rsid w:val="003D1ED9"/>
    <w:rsid w:val="004753A1"/>
    <w:rsid w:val="004F5210"/>
    <w:rsid w:val="005063FB"/>
    <w:rsid w:val="00567CCC"/>
    <w:rsid w:val="00596221"/>
    <w:rsid w:val="00607BCB"/>
    <w:rsid w:val="00691D77"/>
    <w:rsid w:val="006E1C2D"/>
    <w:rsid w:val="007833A7"/>
    <w:rsid w:val="00785670"/>
    <w:rsid w:val="007C54EC"/>
    <w:rsid w:val="00824100"/>
    <w:rsid w:val="00855982"/>
    <w:rsid w:val="00871EE0"/>
    <w:rsid w:val="00874581"/>
    <w:rsid w:val="008A504B"/>
    <w:rsid w:val="008B1FAE"/>
    <w:rsid w:val="008D123E"/>
    <w:rsid w:val="008F0D34"/>
    <w:rsid w:val="00962ACA"/>
    <w:rsid w:val="00985363"/>
    <w:rsid w:val="009B681A"/>
    <w:rsid w:val="009F4A7F"/>
    <w:rsid w:val="00A10484"/>
    <w:rsid w:val="00A4575D"/>
    <w:rsid w:val="00A93758"/>
    <w:rsid w:val="00BD571D"/>
    <w:rsid w:val="00BE52EA"/>
    <w:rsid w:val="00C45565"/>
    <w:rsid w:val="00CB47A8"/>
    <w:rsid w:val="00D84DF7"/>
    <w:rsid w:val="00E5540B"/>
    <w:rsid w:val="00E70C1D"/>
    <w:rsid w:val="00EF2E28"/>
    <w:rsid w:val="00F002C1"/>
    <w:rsid w:val="00F47AE0"/>
    <w:rsid w:val="00FC2A2E"/>
    <w:rsid w:val="00FC426D"/>
    <w:rsid w:val="00FD262C"/>
    <w:rsid w:val="00FD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84EA"/>
  <w15:chartTrackingRefBased/>
  <w15:docId w15:val="{772D534E-F446-4108-AC62-7E930454D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2C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02C1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eastAsiaTheme="majorEastAsia" w:cstheme="majorBidi"/>
      <w:b/>
      <w:bCs/>
      <w:smallCaps/>
      <w:sz w:val="28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571D"/>
    <w:pPr>
      <w:keepNext/>
      <w:keepLines/>
      <w:spacing w:before="360" w:after="0"/>
      <w:outlineLvl w:val="1"/>
    </w:pPr>
    <w:rPr>
      <w:rFonts w:eastAsiaTheme="majorEastAsia" w:cstheme="majorBidi"/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F002C1"/>
    <w:pPr>
      <w:spacing w:after="0" w:line="240" w:lineRule="auto"/>
      <w:contextualSpacing/>
    </w:pPr>
    <w:rPr>
      <w:rFonts w:eastAsiaTheme="majorEastAsia" w:cstheme="majorBidi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002C1"/>
    <w:rPr>
      <w:rFonts w:ascii="Times New Roman" w:eastAsiaTheme="majorEastAsia" w:hAnsi="Times New Roman" w:cstheme="majorBidi"/>
      <w:sz w:val="32"/>
      <w:szCs w:val="56"/>
    </w:rPr>
  </w:style>
  <w:style w:type="paragraph" w:styleId="Header">
    <w:name w:val="header"/>
    <w:basedOn w:val="Normal"/>
    <w:link w:val="HeaderChar"/>
    <w:uiPriority w:val="99"/>
    <w:unhideWhenUsed/>
    <w:rsid w:val="0085598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982"/>
  </w:style>
  <w:style w:type="character" w:customStyle="1" w:styleId="Heading1Char">
    <w:name w:val="Heading 1 Char"/>
    <w:basedOn w:val="DefaultParagraphFont"/>
    <w:link w:val="Heading1"/>
    <w:uiPriority w:val="9"/>
    <w:rsid w:val="00F002C1"/>
    <w:rPr>
      <w:rFonts w:ascii="Times New Roman" w:eastAsiaTheme="majorEastAsia" w:hAnsi="Times New Roman" w:cstheme="majorBidi"/>
      <w:b/>
      <w:bCs/>
      <w:smallCaps/>
      <w:sz w:val="2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D571D"/>
    <w:rPr>
      <w:rFonts w:ascii="Times New Roman" w:eastAsiaTheme="majorEastAsia" w:hAnsi="Times New Roman" w:cstheme="majorBidi"/>
      <w:b/>
      <w:bCs/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Footer">
    <w:name w:val="footer"/>
    <w:basedOn w:val="Normal"/>
    <w:link w:val="FooterChar"/>
    <w:uiPriority w:val="99"/>
    <w:unhideWhenUsed/>
    <w:rsid w:val="0085598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982"/>
  </w:style>
  <w:style w:type="paragraph" w:styleId="Caption">
    <w:name w:val="caption"/>
    <w:basedOn w:val="Normal"/>
    <w:next w:val="Normal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62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D436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D436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D436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436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3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36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D436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436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D436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436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D436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D4362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7833A7"/>
    <w:rPr>
      <w:color w:val="3A6331" w:themeColor="accent4" w:themeShade="BF"/>
      <w:u w:val="single"/>
    </w:rPr>
  </w:style>
  <w:style w:type="character" w:styleId="PlaceholderText">
    <w:name w:val="Placeholder Text"/>
    <w:basedOn w:val="DefaultParagraphFont"/>
    <w:uiPriority w:val="99"/>
    <w:semiHidden/>
    <w:rsid w:val="007833A7"/>
    <w:rPr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D262C"/>
    <w:rPr>
      <w:i/>
      <w:iCs/>
      <w:color w:val="B35E06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TableGrid">
    <w:name w:val="Table Grid"/>
    <w:basedOn w:val="TableNormal"/>
    <w:uiPriority w:val="39"/>
    <w:rsid w:val="008A5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unhideWhenUsed/>
    <w:qFormat/>
    <w:rsid w:val="00962AC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mir.bscs25seecs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0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Maryam Amir</dc:creator>
  <cp:lastModifiedBy>N A</cp:lastModifiedBy>
  <cp:revision>3</cp:revision>
  <dcterms:created xsi:type="dcterms:W3CDTF">2026-09-11T06:10:00Z</dcterms:created>
  <dcterms:modified xsi:type="dcterms:W3CDTF">2026-09-11T06:10:00Z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