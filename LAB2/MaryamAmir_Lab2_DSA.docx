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4C7C0" w14:textId="37D3F9ED" w:rsidR="00BD571D" w:rsidRDefault="00BD571D">
      <w:pPr>
        <w:pStyle w:val="Title"/>
      </w:pPr>
    </w:p>
    <w:p w14:paraId="6FDEC096" w14:textId="77777777" w:rsidR="00BD571D" w:rsidRDefault="00BD571D" w:rsidP="00BD571D">
      <w:pPr>
        <w:rPr>
          <w:rFonts w:cs="Times New Roman"/>
          <w:noProof/>
          <w:szCs w:val="24"/>
        </w:rPr>
      </w:pPr>
      <w:r>
        <w:rPr>
          <w:noProof/>
        </w:rPr>
        <w:drawing>
          <wp:anchor distT="0" distB="0" distL="114300" distR="114300" simplePos="0" relativeHeight="251659264" behindDoc="0" locked="0" layoutInCell="1" allowOverlap="1" wp14:anchorId="33F3F28F" wp14:editId="30AD1DC9">
            <wp:simplePos x="0" y="0"/>
            <wp:positionH relativeFrom="margin">
              <wp:align>center</wp:align>
            </wp:positionH>
            <wp:positionV relativeFrom="paragraph">
              <wp:posOffset>0</wp:posOffset>
            </wp:positionV>
            <wp:extent cx="1666875" cy="1666875"/>
            <wp:effectExtent l="0" t="0" r="0" b="0"/>
            <wp:wrapSquare wrapText="bothSides"/>
            <wp:docPr id="1" name="Picture 1" descr="Nust Logo - Crys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t Logo - Crystal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66875" cy="1666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8F1EBF" w14:textId="77777777" w:rsidR="00BD571D" w:rsidRDefault="00BD571D" w:rsidP="00BD571D"/>
    <w:p w14:paraId="409B60B9" w14:textId="77777777" w:rsidR="00BD571D" w:rsidRDefault="00BD571D" w:rsidP="00BD571D">
      <w:pPr>
        <w:rPr>
          <w:rFonts w:cs="Times New Roman"/>
          <w:szCs w:val="24"/>
        </w:rPr>
      </w:pPr>
    </w:p>
    <w:p w14:paraId="23DA8328" w14:textId="77777777" w:rsidR="00BD571D" w:rsidRDefault="00BD571D" w:rsidP="00BD571D">
      <w:pPr>
        <w:pStyle w:val="Heading1"/>
        <w:pBdr>
          <w:bottom w:val="none" w:sz="0" w:space="0" w:color="auto"/>
        </w:pBdr>
        <w:jc w:val="center"/>
        <w:rPr>
          <w:rFonts w:cs="Times New Roman"/>
        </w:rPr>
      </w:pPr>
    </w:p>
    <w:p w14:paraId="10E6693B" w14:textId="77777777" w:rsidR="00BD571D" w:rsidRDefault="00BD571D" w:rsidP="00BD571D">
      <w:pPr>
        <w:pStyle w:val="Heading1"/>
        <w:pBdr>
          <w:bottom w:val="none" w:sz="0" w:space="0" w:color="auto"/>
        </w:pBdr>
        <w:jc w:val="center"/>
        <w:rPr>
          <w:rFonts w:cs="Times New Roman"/>
        </w:rPr>
      </w:pPr>
    </w:p>
    <w:p w14:paraId="725FABC9" w14:textId="77777777" w:rsidR="00BD571D" w:rsidRDefault="00BD571D" w:rsidP="00BD571D">
      <w:pPr>
        <w:pStyle w:val="Heading1"/>
        <w:pBdr>
          <w:bottom w:val="none" w:sz="0" w:space="0" w:color="auto"/>
        </w:pBdr>
        <w:jc w:val="center"/>
        <w:rPr>
          <w:rFonts w:cs="Times New Roman"/>
        </w:rPr>
      </w:pPr>
    </w:p>
    <w:p w14:paraId="5B4E366E" w14:textId="77777777" w:rsidR="00BD571D" w:rsidRDefault="00BD571D" w:rsidP="00BD571D">
      <w:pPr>
        <w:pStyle w:val="Heading1"/>
        <w:pBdr>
          <w:bottom w:val="none" w:sz="0" w:space="0" w:color="auto"/>
        </w:pBdr>
        <w:jc w:val="center"/>
        <w:rPr>
          <w:rFonts w:cs="Times New Roman"/>
          <w:color w:val="000000" w:themeColor="text1"/>
          <w:sz w:val="23"/>
          <w:szCs w:val="23"/>
        </w:rPr>
      </w:pPr>
      <w:r>
        <w:rPr>
          <w:rFonts w:cs="Times New Roman"/>
        </w:rPr>
        <w:t>Department of Computing</w:t>
      </w:r>
      <w:r>
        <w:rPr>
          <w:rFonts w:cs="Times New Roman"/>
          <w:color w:val="000000" w:themeColor="text1"/>
          <w:sz w:val="23"/>
          <w:szCs w:val="23"/>
        </w:rPr>
        <w:br/>
      </w:r>
    </w:p>
    <w:p w14:paraId="628AEFE7" w14:textId="4CDE84FF" w:rsidR="00BD571D" w:rsidRDefault="0027038F" w:rsidP="00BD571D">
      <w:pPr>
        <w:pStyle w:val="Heading1"/>
        <w:pBdr>
          <w:bottom w:val="none" w:sz="0" w:space="0" w:color="auto"/>
        </w:pBdr>
        <w:jc w:val="center"/>
        <w:rPr>
          <w:rFonts w:cs="Times New Roman"/>
        </w:rPr>
      </w:pPr>
      <w:r>
        <w:rPr>
          <w:rFonts w:cs="Times New Roman"/>
        </w:rPr>
        <w:t>CS-</w:t>
      </w:r>
      <w:r w:rsidR="008B1FAE">
        <w:rPr>
          <w:rFonts w:cs="Times New Roman"/>
        </w:rPr>
        <w:t>250</w:t>
      </w:r>
      <w:r w:rsidR="009F4A7F">
        <w:rPr>
          <w:rFonts w:cs="Times New Roman"/>
        </w:rPr>
        <w:t xml:space="preserve">: </w:t>
      </w:r>
      <w:r w:rsidR="008B1FAE">
        <w:rPr>
          <w:rFonts w:cs="Times New Roman"/>
        </w:rPr>
        <w:t xml:space="preserve">Data Structure and </w:t>
      </w:r>
      <w:r w:rsidR="007C54EC">
        <w:rPr>
          <w:rFonts w:cs="Times New Roman"/>
        </w:rPr>
        <w:t>Algorithms</w:t>
      </w:r>
    </w:p>
    <w:p w14:paraId="4B91CF84" w14:textId="6ABC1ECB" w:rsidR="00BD571D" w:rsidRDefault="0027038F" w:rsidP="009B7F4A">
      <w:pPr>
        <w:pStyle w:val="Heading1"/>
        <w:pBdr>
          <w:bottom w:val="none" w:sz="0" w:space="0" w:color="auto"/>
        </w:pBdr>
        <w:jc w:val="center"/>
        <w:rPr>
          <w:rFonts w:cs="Times New Roman"/>
        </w:rPr>
      </w:pPr>
      <w:r>
        <w:rPr>
          <w:rFonts w:cs="Times New Roman"/>
        </w:rPr>
        <w:t xml:space="preserve">LAB </w:t>
      </w:r>
      <w:r w:rsidR="009B7F4A">
        <w:rPr>
          <w:rFonts w:cs="Times New Roman"/>
        </w:rPr>
        <w:t>2</w:t>
      </w:r>
      <w:r w:rsidR="009F4A7F">
        <w:rPr>
          <w:rFonts w:cs="Times New Roman"/>
        </w:rPr>
        <w:t xml:space="preserve">: </w:t>
      </w:r>
      <w:r w:rsidR="009B7F4A" w:rsidRPr="009B7F4A">
        <w:rPr>
          <w:rFonts w:cs="Times New Roman"/>
        </w:rPr>
        <w:t>Static and Dynamic Arrays</w:t>
      </w:r>
      <w:r w:rsidR="009B7F4A" w:rsidRPr="009B7F4A">
        <w:rPr>
          <w:rFonts w:cs="Times New Roman"/>
        </w:rPr>
        <w:br/>
        <w:t>Pointers and Dynamic Memory Allocation</w:t>
      </w:r>
    </w:p>
    <w:p w14:paraId="33D2DC10" w14:textId="77777777" w:rsidR="00BD571D" w:rsidRDefault="00BD571D" w:rsidP="00BD571D">
      <w:pPr>
        <w:rPr>
          <w:rFonts w:eastAsia="Times New Roman"/>
          <w:b/>
          <w:bCs/>
          <w:kern w:val="2"/>
          <w:sz w:val="23"/>
          <w:szCs w:val="23"/>
        </w:rPr>
      </w:pPr>
    </w:p>
    <w:p w14:paraId="3B5114E0" w14:textId="0FBA2372" w:rsidR="00BD571D" w:rsidRDefault="00BD571D" w:rsidP="00BD571D">
      <w:pPr>
        <w:pStyle w:val="Heading1"/>
        <w:pBdr>
          <w:bottom w:val="none" w:sz="0" w:space="0" w:color="auto"/>
        </w:pBdr>
        <w:jc w:val="center"/>
        <w:rPr>
          <w:rFonts w:cs="Times New Roman"/>
        </w:rPr>
      </w:pPr>
      <w:r>
        <w:rPr>
          <w:rFonts w:cs="Times New Roman"/>
        </w:rPr>
        <w:t xml:space="preserve">Date Due: </w:t>
      </w:r>
      <w:r w:rsidR="008B1FAE">
        <w:rPr>
          <w:rFonts w:cs="Times New Roman"/>
        </w:rPr>
        <w:t>1</w:t>
      </w:r>
      <w:r w:rsidR="009B7F4A">
        <w:rPr>
          <w:rFonts w:cs="Times New Roman"/>
        </w:rPr>
        <w:t>8</w:t>
      </w:r>
      <w:r w:rsidR="004753A1">
        <w:rPr>
          <w:rFonts w:cs="Times New Roman"/>
          <w:vertAlign w:val="superscript"/>
        </w:rPr>
        <w:t>th</w:t>
      </w:r>
      <w:r>
        <w:rPr>
          <w:rFonts w:cs="Times New Roman"/>
        </w:rPr>
        <w:t xml:space="preserve"> </w:t>
      </w:r>
      <w:r w:rsidR="0027038F">
        <w:rPr>
          <w:rFonts w:cs="Times New Roman"/>
        </w:rPr>
        <w:t>September</w:t>
      </w:r>
      <w:r>
        <w:rPr>
          <w:rFonts w:cs="Times New Roman"/>
        </w:rPr>
        <w:t xml:space="preserve"> 202</w:t>
      </w:r>
      <w:r w:rsidR="009F4A7F">
        <w:rPr>
          <w:rFonts w:cs="Times New Roman"/>
        </w:rPr>
        <w:t>6</w:t>
      </w:r>
    </w:p>
    <w:p w14:paraId="31475AE8" w14:textId="5F8A7324" w:rsidR="00BD571D" w:rsidRPr="00BD571D" w:rsidRDefault="00BD571D" w:rsidP="00BD571D"/>
    <w:p w14:paraId="599700A3" w14:textId="44FBEF2E" w:rsidR="009F4A7F" w:rsidRDefault="0027038F" w:rsidP="009F4A7F">
      <w:pPr>
        <w:pStyle w:val="Heading2"/>
        <w:jc w:val="center"/>
      </w:pPr>
      <w:r>
        <w:t>Fall</w:t>
      </w:r>
      <w:r w:rsidR="009F4A7F">
        <w:t xml:space="preserve"> Semester, 2026</w:t>
      </w:r>
    </w:p>
    <w:p w14:paraId="5BC3E571" w14:textId="6CA6C26C" w:rsidR="009F4A7F" w:rsidRPr="009F4A7F" w:rsidRDefault="009F4A7F" w:rsidP="009F4A7F">
      <w:pPr>
        <w:pStyle w:val="Heading2"/>
        <w:jc w:val="center"/>
      </w:pPr>
      <w:r w:rsidRPr="008A504B">
        <w:t xml:space="preserve">Class: </w:t>
      </w:r>
      <w:r>
        <w:t>BSCS 15D</w:t>
      </w:r>
    </w:p>
    <w:p w14:paraId="662B5E0B" w14:textId="107B7C57" w:rsidR="003D1ED9" w:rsidRDefault="003D1ED9" w:rsidP="003D1ED9">
      <w:pPr>
        <w:pStyle w:val="Heading2"/>
        <w:jc w:val="center"/>
      </w:pPr>
      <w:r>
        <w:t>Name: Maryam Amir</w:t>
      </w:r>
    </w:p>
    <w:p w14:paraId="675C40C1" w14:textId="5D5D5C1B" w:rsidR="003D1ED9" w:rsidRPr="003D1ED9" w:rsidRDefault="003D1ED9" w:rsidP="003D1ED9">
      <w:pPr>
        <w:pStyle w:val="Heading2"/>
        <w:jc w:val="center"/>
      </w:pPr>
      <w:r>
        <w:t>CMS ID: 550843</w:t>
      </w:r>
    </w:p>
    <w:p w14:paraId="7CA1C85C" w14:textId="77777777" w:rsidR="008A504B" w:rsidRPr="008A504B" w:rsidRDefault="008A504B" w:rsidP="008A504B"/>
    <w:p w14:paraId="3E480C17" w14:textId="77777777" w:rsidR="003D1ED9" w:rsidRDefault="003D1ED9" w:rsidP="003D1ED9"/>
    <w:p w14:paraId="17D5FECE" w14:textId="77777777" w:rsidR="00A93758" w:rsidRDefault="00A93758" w:rsidP="003D1ED9"/>
    <w:p w14:paraId="7569AB72" w14:textId="77777777" w:rsidR="00A93758" w:rsidRDefault="00A93758" w:rsidP="003D1ED9"/>
    <w:p w14:paraId="737A016E" w14:textId="0A7DE0D5" w:rsidR="00F47AE0" w:rsidRDefault="00237A2E" w:rsidP="0027038F">
      <w:pPr>
        <w:pStyle w:val="Heading1"/>
      </w:pPr>
      <w:r w:rsidRPr="00237A2E">
        <w:rPr>
          <w:noProof/>
        </w:rPr>
        <w:lastRenderedPageBreak/>
        <w:drawing>
          <wp:anchor distT="0" distB="0" distL="114300" distR="114300" simplePos="0" relativeHeight="251660288" behindDoc="0" locked="0" layoutInCell="1" allowOverlap="1" wp14:anchorId="53D05C08" wp14:editId="6151F3E9">
            <wp:simplePos x="0" y="0"/>
            <wp:positionH relativeFrom="margin">
              <wp:posOffset>-577215</wp:posOffset>
            </wp:positionH>
            <wp:positionV relativeFrom="paragraph">
              <wp:posOffset>340995</wp:posOffset>
            </wp:positionV>
            <wp:extent cx="4152265" cy="3165475"/>
            <wp:effectExtent l="0" t="0" r="635" b="0"/>
            <wp:wrapSquare wrapText="bothSides"/>
            <wp:docPr id="102944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41039" name=""/>
                    <pic:cNvPicPr/>
                  </pic:nvPicPr>
                  <pic:blipFill>
                    <a:blip r:embed="rId11"/>
                    <a:stretch>
                      <a:fillRect/>
                    </a:stretch>
                  </pic:blipFill>
                  <pic:spPr>
                    <a:xfrm>
                      <a:off x="0" y="0"/>
                      <a:ext cx="4152265" cy="3165475"/>
                    </a:xfrm>
                    <a:prstGeom prst="rect">
                      <a:avLst/>
                    </a:prstGeom>
                  </pic:spPr>
                </pic:pic>
              </a:graphicData>
            </a:graphic>
            <wp14:sizeRelH relativeFrom="margin">
              <wp14:pctWidth>0</wp14:pctWidth>
            </wp14:sizeRelH>
            <wp14:sizeRelV relativeFrom="margin">
              <wp14:pctHeight>0</wp14:pctHeight>
            </wp14:sizeRelV>
          </wp:anchor>
        </w:drawing>
      </w:r>
      <w:r w:rsidR="0027038F">
        <w:t>Task 1</w:t>
      </w:r>
    </w:p>
    <w:p w14:paraId="223279EC" w14:textId="44D71643" w:rsidR="00CE7D85" w:rsidRDefault="00CE7D85" w:rsidP="006F39AD"/>
    <w:p w14:paraId="7CFAB139" w14:textId="0C4084C7" w:rsidR="009B7F4A" w:rsidRDefault="006F39AD" w:rsidP="006F39AD">
      <w:r>
        <w:t>Explanation – Task1.3</w:t>
      </w:r>
    </w:p>
    <w:p w14:paraId="5C24ADB1" w14:textId="5751964F" w:rsidR="006F39AD" w:rsidRDefault="006F39AD" w:rsidP="006F39AD">
      <w:r>
        <w:t xml:space="preserve">p </w:t>
      </w:r>
      <w:r>
        <w:sym w:font="Wingdings" w:char="F0E0"/>
      </w:r>
      <w:r>
        <w:t xml:space="preserve"> address stored in p</w:t>
      </w:r>
    </w:p>
    <w:p w14:paraId="05A13E25" w14:textId="4396EA81" w:rsidR="006F39AD" w:rsidRDefault="006F39AD" w:rsidP="006F39AD">
      <w:r>
        <w:t xml:space="preserve">&amp;p </w:t>
      </w:r>
      <w:r>
        <w:sym w:font="Wingdings" w:char="F0E0"/>
      </w:r>
      <w:r>
        <w:t xml:space="preserve"> address of the pointer var itself</w:t>
      </w:r>
    </w:p>
    <w:p w14:paraId="513F404B" w14:textId="789B18CE" w:rsidR="006F39AD" w:rsidRDefault="006F39AD" w:rsidP="006F39AD">
      <w:r>
        <w:t xml:space="preserve">*p </w:t>
      </w:r>
      <w:r>
        <w:sym w:font="Wingdings" w:char="F0E0"/>
      </w:r>
      <w:r>
        <w:t xml:space="preserve"> value stored at the address p</w:t>
      </w:r>
    </w:p>
    <w:p w14:paraId="142C53B3" w14:textId="5C63F315" w:rsidR="006F39AD" w:rsidRDefault="006F39AD" w:rsidP="006F39AD">
      <w:pPr>
        <w:rPr>
          <w:lang w:val="en-GB"/>
        </w:rPr>
      </w:pPr>
      <w:r w:rsidRPr="006F39AD">
        <w:rPr>
          <w:lang w:val="en-GB"/>
        </w:rPr>
        <w:t xml:space="preserve">*(p+2) </w:t>
      </w:r>
      <w:r>
        <w:sym w:font="Wingdings" w:char="F0E0"/>
      </w:r>
      <w:r w:rsidRPr="006F39AD">
        <w:rPr>
          <w:lang w:val="en-GB"/>
        </w:rPr>
        <w:t xml:space="preserve"> value stored at address p+2 – basically </w:t>
      </w:r>
      <w:r>
        <w:rPr>
          <w:lang w:val="en-GB"/>
        </w:rPr>
        <w:t>the third element of the array</w:t>
      </w:r>
    </w:p>
    <w:p w14:paraId="6D873F19" w14:textId="7C35A9BC" w:rsidR="006F39AD" w:rsidRDefault="006F39AD" w:rsidP="00237A2E">
      <w:r w:rsidRPr="006F39AD">
        <w:t>*(p + 5)</w:t>
      </w:r>
      <w:r>
        <w:t xml:space="preserve"> </w:t>
      </w:r>
      <w:r>
        <w:sym w:font="Wingdings" w:char="F0E0"/>
      </w:r>
      <w:r>
        <w:t xml:space="preserve"> the size of the array is 5 and since the first element is stored at address p </w:t>
      </w:r>
      <w:r w:rsidR="00237A2E">
        <w:t>the last element is on address p+4. p+5 is index out of bounds -&gt; there is no sixth element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237A2E" w14:paraId="061419C2" w14:textId="77777777" w:rsidTr="00237A2E">
        <w:tc>
          <w:tcPr>
            <w:tcW w:w="1558" w:type="dxa"/>
          </w:tcPr>
          <w:p w14:paraId="64B72C01" w14:textId="3527BA5D" w:rsidR="00237A2E" w:rsidRDefault="00237A2E" w:rsidP="00237A2E">
            <w:pPr>
              <w:rPr>
                <w:lang w:val="en-GB"/>
              </w:rPr>
            </w:pPr>
            <w:r>
              <w:rPr>
                <w:lang w:val="en-GB"/>
              </w:rPr>
              <w:t>Index</w:t>
            </w:r>
          </w:p>
        </w:tc>
        <w:tc>
          <w:tcPr>
            <w:tcW w:w="1558" w:type="dxa"/>
          </w:tcPr>
          <w:p w14:paraId="621FFCA6" w14:textId="0975E5D7" w:rsidR="00237A2E" w:rsidRDefault="00237A2E" w:rsidP="00237A2E">
            <w:pPr>
              <w:rPr>
                <w:lang w:val="en-GB"/>
              </w:rPr>
            </w:pPr>
            <w:r>
              <w:rPr>
                <w:lang w:val="en-GB"/>
              </w:rPr>
              <w:t>p</w:t>
            </w:r>
          </w:p>
        </w:tc>
        <w:tc>
          <w:tcPr>
            <w:tcW w:w="1558" w:type="dxa"/>
          </w:tcPr>
          <w:p w14:paraId="002C67CA" w14:textId="63F8AE7B" w:rsidR="00237A2E" w:rsidRDefault="00237A2E" w:rsidP="00237A2E">
            <w:pPr>
              <w:rPr>
                <w:lang w:val="en-GB"/>
              </w:rPr>
            </w:pPr>
            <w:r>
              <w:rPr>
                <w:lang w:val="en-GB"/>
              </w:rPr>
              <w:t>p+1</w:t>
            </w:r>
          </w:p>
        </w:tc>
        <w:tc>
          <w:tcPr>
            <w:tcW w:w="1558" w:type="dxa"/>
          </w:tcPr>
          <w:p w14:paraId="4296710C" w14:textId="6540B985" w:rsidR="00237A2E" w:rsidRDefault="00237A2E" w:rsidP="00237A2E">
            <w:pPr>
              <w:rPr>
                <w:lang w:val="en-GB"/>
              </w:rPr>
            </w:pPr>
            <w:r>
              <w:rPr>
                <w:lang w:val="en-GB"/>
              </w:rPr>
              <w:t>p+2</w:t>
            </w:r>
          </w:p>
        </w:tc>
        <w:tc>
          <w:tcPr>
            <w:tcW w:w="1559" w:type="dxa"/>
          </w:tcPr>
          <w:p w14:paraId="207BA9D6" w14:textId="28B79827" w:rsidR="00237A2E" w:rsidRDefault="00237A2E" w:rsidP="00237A2E">
            <w:pPr>
              <w:rPr>
                <w:lang w:val="en-GB"/>
              </w:rPr>
            </w:pPr>
            <w:r>
              <w:rPr>
                <w:lang w:val="en-GB"/>
              </w:rPr>
              <w:t>p+3</w:t>
            </w:r>
          </w:p>
        </w:tc>
        <w:tc>
          <w:tcPr>
            <w:tcW w:w="1559" w:type="dxa"/>
          </w:tcPr>
          <w:p w14:paraId="432F3BC0" w14:textId="2262E33F" w:rsidR="00237A2E" w:rsidRDefault="00237A2E" w:rsidP="00237A2E">
            <w:pPr>
              <w:rPr>
                <w:lang w:val="en-GB"/>
              </w:rPr>
            </w:pPr>
            <w:r>
              <w:rPr>
                <w:lang w:val="en-GB"/>
              </w:rPr>
              <w:t>p+4</w:t>
            </w:r>
          </w:p>
        </w:tc>
      </w:tr>
      <w:tr w:rsidR="00237A2E" w14:paraId="3801EE8A" w14:textId="77777777" w:rsidTr="00237A2E">
        <w:tc>
          <w:tcPr>
            <w:tcW w:w="1558" w:type="dxa"/>
          </w:tcPr>
          <w:p w14:paraId="4C2CD542" w14:textId="65019044" w:rsidR="00237A2E" w:rsidRDefault="00237A2E" w:rsidP="00237A2E">
            <w:pPr>
              <w:rPr>
                <w:lang w:val="en-GB"/>
              </w:rPr>
            </w:pPr>
            <w:r>
              <w:rPr>
                <w:lang w:val="en-GB"/>
              </w:rPr>
              <w:t>Value</w:t>
            </w:r>
          </w:p>
        </w:tc>
        <w:tc>
          <w:tcPr>
            <w:tcW w:w="1558" w:type="dxa"/>
          </w:tcPr>
          <w:p w14:paraId="6EFE1E24" w14:textId="6A6A7D06" w:rsidR="00237A2E" w:rsidRDefault="00535E17" w:rsidP="00237A2E">
            <w:pPr>
              <w:rPr>
                <w:lang w:val="en-GB"/>
              </w:rPr>
            </w:pPr>
            <w:r>
              <w:rPr>
                <w:lang w:val="en-GB"/>
              </w:rPr>
              <w:t>2</w:t>
            </w:r>
          </w:p>
        </w:tc>
        <w:tc>
          <w:tcPr>
            <w:tcW w:w="1558" w:type="dxa"/>
          </w:tcPr>
          <w:p w14:paraId="25D72AC3" w14:textId="124B4DD0" w:rsidR="00237A2E" w:rsidRDefault="00535E17" w:rsidP="00237A2E">
            <w:pPr>
              <w:rPr>
                <w:lang w:val="en-GB"/>
              </w:rPr>
            </w:pPr>
            <w:r>
              <w:rPr>
                <w:lang w:val="en-GB"/>
              </w:rPr>
              <w:t>4</w:t>
            </w:r>
          </w:p>
        </w:tc>
        <w:tc>
          <w:tcPr>
            <w:tcW w:w="1558" w:type="dxa"/>
          </w:tcPr>
          <w:p w14:paraId="4A905308" w14:textId="6DF4D6FD" w:rsidR="00237A2E" w:rsidRDefault="00535E17" w:rsidP="00237A2E">
            <w:pPr>
              <w:rPr>
                <w:lang w:val="en-GB"/>
              </w:rPr>
            </w:pPr>
            <w:r>
              <w:rPr>
                <w:lang w:val="en-GB"/>
              </w:rPr>
              <w:t>6</w:t>
            </w:r>
          </w:p>
        </w:tc>
        <w:tc>
          <w:tcPr>
            <w:tcW w:w="1559" w:type="dxa"/>
          </w:tcPr>
          <w:p w14:paraId="1DCE2BBB" w14:textId="64E88B1D" w:rsidR="00237A2E" w:rsidRDefault="00535E17" w:rsidP="00237A2E">
            <w:pPr>
              <w:rPr>
                <w:lang w:val="en-GB"/>
              </w:rPr>
            </w:pPr>
            <w:r>
              <w:rPr>
                <w:lang w:val="en-GB"/>
              </w:rPr>
              <w:t>7</w:t>
            </w:r>
          </w:p>
        </w:tc>
        <w:tc>
          <w:tcPr>
            <w:tcW w:w="1559" w:type="dxa"/>
          </w:tcPr>
          <w:p w14:paraId="097065E6" w14:textId="482DC442" w:rsidR="00237A2E" w:rsidRDefault="00535E17" w:rsidP="00237A2E">
            <w:pPr>
              <w:rPr>
                <w:lang w:val="en-GB"/>
              </w:rPr>
            </w:pPr>
            <w:r>
              <w:rPr>
                <w:lang w:val="en-GB"/>
              </w:rPr>
              <w:t>0</w:t>
            </w:r>
          </w:p>
        </w:tc>
      </w:tr>
    </w:tbl>
    <w:p w14:paraId="62589E4D" w14:textId="60550E97" w:rsidR="0027038F" w:rsidRDefault="0027038F" w:rsidP="0027038F">
      <w:pPr>
        <w:pStyle w:val="Heading1"/>
      </w:pPr>
      <w:r>
        <w:t>Task 2</w:t>
      </w:r>
    </w:p>
    <w:tbl>
      <w:tblPr>
        <w:tblW w:w="962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75"/>
        <w:gridCol w:w="3060"/>
        <w:gridCol w:w="3060"/>
        <w:gridCol w:w="1530"/>
      </w:tblGrid>
      <w:tr w:rsidR="006557BC" w:rsidRPr="006557BC" w14:paraId="4DC77597" w14:textId="6F169BBF" w:rsidTr="006557BC">
        <w:trPr>
          <w:cantSplit/>
          <w:tblHeader/>
        </w:trPr>
        <w:tc>
          <w:tcPr>
            <w:tcW w:w="1975" w:type="dxa"/>
            <w:tcBorders>
              <w:top w:val="single" w:sz="4" w:space="0" w:color="D9D9D9"/>
              <w:left w:val="single" w:sz="4" w:space="0" w:color="D9D9D9"/>
              <w:bottom w:val="single" w:sz="4" w:space="0" w:color="D9D9D9"/>
              <w:right w:val="single" w:sz="4" w:space="0" w:color="D9D9D9"/>
            </w:tcBorders>
            <w:shd w:val="clear" w:color="auto" w:fill="E7E6E6"/>
            <w:hideMark/>
          </w:tcPr>
          <w:p w14:paraId="710B96BC" w14:textId="77777777" w:rsidR="006557BC" w:rsidRPr="006557BC" w:rsidRDefault="006557BC" w:rsidP="006557BC">
            <w:pPr>
              <w:rPr>
                <w:lang w:val="en"/>
              </w:rPr>
            </w:pPr>
            <w:r w:rsidRPr="006557BC">
              <w:rPr>
                <w:b/>
                <w:lang w:val="en"/>
              </w:rPr>
              <w:t>Test input</w:t>
            </w:r>
          </w:p>
        </w:tc>
        <w:tc>
          <w:tcPr>
            <w:tcW w:w="3060" w:type="dxa"/>
            <w:tcBorders>
              <w:top w:val="single" w:sz="4" w:space="0" w:color="D9D9D9"/>
              <w:left w:val="single" w:sz="4" w:space="0" w:color="D9D9D9"/>
              <w:bottom w:val="single" w:sz="4" w:space="0" w:color="D9D9D9"/>
              <w:right w:val="single" w:sz="4" w:space="0" w:color="D9D9D9"/>
            </w:tcBorders>
            <w:shd w:val="clear" w:color="auto" w:fill="E7E6E6"/>
            <w:hideMark/>
          </w:tcPr>
          <w:p w14:paraId="64A29F55" w14:textId="77777777" w:rsidR="006557BC" w:rsidRPr="006557BC" w:rsidRDefault="006557BC" w:rsidP="006557BC">
            <w:pPr>
              <w:rPr>
                <w:lang w:val="en"/>
              </w:rPr>
            </w:pPr>
            <w:r w:rsidRPr="006557BC">
              <w:rPr>
                <w:b/>
                <w:lang w:val="en"/>
              </w:rPr>
              <w:t>Expected result</w:t>
            </w:r>
          </w:p>
        </w:tc>
        <w:tc>
          <w:tcPr>
            <w:tcW w:w="3060" w:type="dxa"/>
            <w:tcBorders>
              <w:top w:val="single" w:sz="4" w:space="0" w:color="D9D9D9"/>
              <w:left w:val="single" w:sz="4" w:space="0" w:color="D9D9D9"/>
              <w:bottom w:val="single" w:sz="4" w:space="0" w:color="D9D9D9"/>
              <w:right w:val="single" w:sz="4" w:space="0" w:color="D9D9D9"/>
            </w:tcBorders>
            <w:shd w:val="clear" w:color="auto" w:fill="E7E6E6"/>
          </w:tcPr>
          <w:p w14:paraId="7E1D6172" w14:textId="5D6474A0" w:rsidR="006557BC" w:rsidRPr="006557BC" w:rsidRDefault="006557BC" w:rsidP="006557BC">
            <w:pPr>
              <w:rPr>
                <w:b/>
                <w:lang w:val="en"/>
              </w:rPr>
            </w:pPr>
            <w:r>
              <w:rPr>
                <w:b/>
                <w:lang w:val="en"/>
              </w:rPr>
              <w:t>Actual result</w:t>
            </w:r>
          </w:p>
        </w:tc>
        <w:tc>
          <w:tcPr>
            <w:tcW w:w="1530" w:type="dxa"/>
            <w:tcBorders>
              <w:top w:val="single" w:sz="4" w:space="0" w:color="D9D9D9"/>
              <w:left w:val="single" w:sz="4" w:space="0" w:color="D9D9D9"/>
              <w:bottom w:val="single" w:sz="4" w:space="0" w:color="D9D9D9"/>
              <w:right w:val="single" w:sz="4" w:space="0" w:color="D9D9D9"/>
            </w:tcBorders>
            <w:shd w:val="clear" w:color="auto" w:fill="E7E6E6"/>
          </w:tcPr>
          <w:p w14:paraId="5161E080" w14:textId="2443506A" w:rsidR="006557BC" w:rsidRPr="006557BC" w:rsidRDefault="006557BC" w:rsidP="006557BC">
            <w:pPr>
              <w:rPr>
                <w:b/>
                <w:lang w:val="en"/>
              </w:rPr>
            </w:pPr>
            <w:r>
              <w:rPr>
                <w:b/>
                <w:lang w:val="en"/>
              </w:rPr>
              <w:t>Pass or Fail</w:t>
            </w:r>
          </w:p>
        </w:tc>
      </w:tr>
      <w:tr w:rsidR="006557BC" w:rsidRPr="006557BC" w14:paraId="76B647B2" w14:textId="32EE80EB" w:rsidTr="006557BC">
        <w:trPr>
          <w:cantSplit/>
        </w:trPr>
        <w:tc>
          <w:tcPr>
            <w:tcW w:w="1975" w:type="dxa"/>
            <w:tcBorders>
              <w:top w:val="single" w:sz="4" w:space="0" w:color="D9D9D9"/>
              <w:left w:val="single" w:sz="4" w:space="0" w:color="D9D9D9"/>
              <w:bottom w:val="single" w:sz="4" w:space="0" w:color="D9D9D9"/>
              <w:right w:val="single" w:sz="4" w:space="0" w:color="D9D9D9"/>
            </w:tcBorders>
            <w:hideMark/>
          </w:tcPr>
          <w:p w14:paraId="77F70967" w14:textId="77777777" w:rsidR="006557BC" w:rsidRPr="006557BC" w:rsidRDefault="006557BC" w:rsidP="006557BC">
            <w:pPr>
              <w:rPr>
                <w:lang w:val="en"/>
              </w:rPr>
            </w:pPr>
            <w:r w:rsidRPr="006557BC">
              <w:rPr>
                <w:lang w:val="en"/>
              </w:rPr>
              <w:t>n = 4; marks = 40 50 70 81</w:t>
            </w:r>
          </w:p>
        </w:tc>
        <w:tc>
          <w:tcPr>
            <w:tcW w:w="3060" w:type="dxa"/>
            <w:tcBorders>
              <w:top w:val="single" w:sz="4" w:space="0" w:color="D9D9D9"/>
              <w:left w:val="single" w:sz="4" w:space="0" w:color="D9D9D9"/>
              <w:bottom w:val="single" w:sz="4" w:space="0" w:color="D9D9D9"/>
              <w:right w:val="single" w:sz="4" w:space="0" w:color="D9D9D9"/>
            </w:tcBorders>
            <w:hideMark/>
          </w:tcPr>
          <w:p w14:paraId="5B30B5AB" w14:textId="77777777" w:rsidR="006557BC" w:rsidRPr="006557BC" w:rsidRDefault="006557BC" w:rsidP="006557BC">
            <w:pPr>
              <w:rPr>
                <w:lang w:val="en"/>
              </w:rPr>
            </w:pPr>
            <w:r w:rsidRPr="006557BC">
              <w:rPr>
                <w:lang w:val="en"/>
              </w:rPr>
              <w:t>Total 241; average 60.25; pass count 3</w:t>
            </w:r>
          </w:p>
        </w:tc>
        <w:tc>
          <w:tcPr>
            <w:tcW w:w="3060" w:type="dxa"/>
            <w:tcBorders>
              <w:top w:val="single" w:sz="4" w:space="0" w:color="D9D9D9"/>
              <w:left w:val="single" w:sz="4" w:space="0" w:color="D9D9D9"/>
              <w:bottom w:val="single" w:sz="4" w:space="0" w:color="D9D9D9"/>
              <w:right w:val="single" w:sz="4" w:space="0" w:color="D9D9D9"/>
            </w:tcBorders>
          </w:tcPr>
          <w:p w14:paraId="78F2B298" w14:textId="77777777" w:rsidR="0087386C" w:rsidRPr="0087386C" w:rsidRDefault="0087386C" w:rsidP="0087386C">
            <w:pPr>
              <w:rPr>
                <w:lang w:val="en"/>
              </w:rPr>
            </w:pPr>
            <w:r w:rsidRPr="0087386C">
              <w:rPr>
                <w:lang w:val="en"/>
              </w:rPr>
              <w:t xml:space="preserve">Marks: 40 50 70 81 </w:t>
            </w:r>
          </w:p>
          <w:p w14:paraId="11BA7A1E" w14:textId="77777777" w:rsidR="0087386C" w:rsidRPr="0087386C" w:rsidRDefault="0087386C" w:rsidP="0087386C">
            <w:pPr>
              <w:rPr>
                <w:lang w:val="en"/>
              </w:rPr>
            </w:pPr>
            <w:r w:rsidRPr="0087386C">
              <w:rPr>
                <w:lang w:val="en"/>
              </w:rPr>
              <w:t>Total: 241</w:t>
            </w:r>
          </w:p>
          <w:p w14:paraId="39EB7EFB" w14:textId="77777777" w:rsidR="0087386C" w:rsidRPr="0087386C" w:rsidRDefault="0087386C" w:rsidP="0087386C">
            <w:pPr>
              <w:rPr>
                <w:lang w:val="en"/>
              </w:rPr>
            </w:pPr>
            <w:r w:rsidRPr="0087386C">
              <w:rPr>
                <w:lang w:val="en"/>
              </w:rPr>
              <w:t>Average: 60</w:t>
            </w:r>
          </w:p>
          <w:p w14:paraId="011206D2" w14:textId="1A7331DC" w:rsidR="006557BC" w:rsidRPr="006557BC" w:rsidRDefault="0087386C" w:rsidP="0087386C">
            <w:pPr>
              <w:rPr>
                <w:lang w:val="en"/>
              </w:rPr>
            </w:pPr>
            <w:r w:rsidRPr="0087386C">
              <w:rPr>
                <w:lang w:val="en"/>
              </w:rPr>
              <w:t>Pass count: 3</w:t>
            </w:r>
          </w:p>
        </w:tc>
        <w:tc>
          <w:tcPr>
            <w:tcW w:w="1530" w:type="dxa"/>
            <w:tcBorders>
              <w:top w:val="single" w:sz="4" w:space="0" w:color="D9D9D9"/>
              <w:left w:val="single" w:sz="4" w:space="0" w:color="D9D9D9"/>
              <w:bottom w:val="single" w:sz="4" w:space="0" w:color="D9D9D9"/>
              <w:right w:val="single" w:sz="4" w:space="0" w:color="D9D9D9"/>
            </w:tcBorders>
          </w:tcPr>
          <w:p w14:paraId="02D478DD" w14:textId="6E19309D" w:rsidR="006557BC" w:rsidRPr="006557BC" w:rsidRDefault="0087386C" w:rsidP="006557BC">
            <w:pPr>
              <w:rPr>
                <w:lang w:val="en"/>
              </w:rPr>
            </w:pPr>
            <w:r>
              <w:rPr>
                <w:lang w:val="en"/>
              </w:rPr>
              <w:t>pass</w:t>
            </w:r>
          </w:p>
        </w:tc>
      </w:tr>
      <w:tr w:rsidR="006557BC" w:rsidRPr="006557BC" w14:paraId="573BD4E0" w14:textId="2C2D6052" w:rsidTr="006557BC">
        <w:trPr>
          <w:cantSplit/>
        </w:trPr>
        <w:tc>
          <w:tcPr>
            <w:tcW w:w="1975" w:type="dxa"/>
            <w:tcBorders>
              <w:top w:val="single" w:sz="4" w:space="0" w:color="D9D9D9"/>
              <w:left w:val="single" w:sz="4" w:space="0" w:color="D9D9D9"/>
              <w:bottom w:val="single" w:sz="4" w:space="0" w:color="D9D9D9"/>
              <w:right w:val="single" w:sz="4" w:space="0" w:color="D9D9D9"/>
            </w:tcBorders>
            <w:hideMark/>
          </w:tcPr>
          <w:p w14:paraId="49E96B0E" w14:textId="77777777" w:rsidR="006557BC" w:rsidRPr="006557BC" w:rsidRDefault="006557BC" w:rsidP="006557BC">
            <w:pPr>
              <w:rPr>
                <w:lang w:val="en"/>
              </w:rPr>
            </w:pPr>
            <w:r w:rsidRPr="006557BC">
              <w:rPr>
                <w:lang w:val="en"/>
              </w:rPr>
              <w:t>n = 1; mark = 0</w:t>
            </w:r>
          </w:p>
        </w:tc>
        <w:tc>
          <w:tcPr>
            <w:tcW w:w="3060" w:type="dxa"/>
            <w:tcBorders>
              <w:top w:val="single" w:sz="4" w:space="0" w:color="D9D9D9"/>
              <w:left w:val="single" w:sz="4" w:space="0" w:color="D9D9D9"/>
              <w:bottom w:val="single" w:sz="4" w:space="0" w:color="D9D9D9"/>
              <w:right w:val="single" w:sz="4" w:space="0" w:color="D9D9D9"/>
            </w:tcBorders>
            <w:hideMark/>
          </w:tcPr>
          <w:p w14:paraId="1ABCC770" w14:textId="77777777" w:rsidR="006557BC" w:rsidRPr="006557BC" w:rsidRDefault="006557BC" w:rsidP="006557BC">
            <w:pPr>
              <w:rPr>
                <w:lang w:val="en"/>
              </w:rPr>
            </w:pPr>
            <w:r w:rsidRPr="006557BC">
              <w:rPr>
                <w:lang w:val="en"/>
              </w:rPr>
              <w:t>Total 0; average 0; pass count 0</w:t>
            </w:r>
          </w:p>
        </w:tc>
        <w:tc>
          <w:tcPr>
            <w:tcW w:w="3060" w:type="dxa"/>
            <w:tcBorders>
              <w:top w:val="single" w:sz="4" w:space="0" w:color="D9D9D9"/>
              <w:left w:val="single" w:sz="4" w:space="0" w:color="D9D9D9"/>
              <w:bottom w:val="single" w:sz="4" w:space="0" w:color="D9D9D9"/>
              <w:right w:val="single" w:sz="4" w:space="0" w:color="D9D9D9"/>
            </w:tcBorders>
          </w:tcPr>
          <w:p w14:paraId="0B7A9F8D" w14:textId="77777777" w:rsidR="0087386C" w:rsidRPr="0087386C" w:rsidRDefault="0087386C" w:rsidP="0087386C">
            <w:pPr>
              <w:rPr>
                <w:lang w:val="en"/>
              </w:rPr>
            </w:pPr>
            <w:r w:rsidRPr="0087386C">
              <w:rPr>
                <w:lang w:val="en"/>
              </w:rPr>
              <w:t xml:space="preserve">Marks: 0 </w:t>
            </w:r>
          </w:p>
          <w:p w14:paraId="7A47942C" w14:textId="77777777" w:rsidR="0087386C" w:rsidRPr="0087386C" w:rsidRDefault="0087386C" w:rsidP="0087386C">
            <w:pPr>
              <w:rPr>
                <w:lang w:val="en"/>
              </w:rPr>
            </w:pPr>
            <w:r w:rsidRPr="0087386C">
              <w:rPr>
                <w:lang w:val="en"/>
              </w:rPr>
              <w:t>Total: 0</w:t>
            </w:r>
          </w:p>
          <w:p w14:paraId="270C65C8" w14:textId="77777777" w:rsidR="0087386C" w:rsidRPr="0087386C" w:rsidRDefault="0087386C" w:rsidP="0087386C">
            <w:pPr>
              <w:rPr>
                <w:lang w:val="en"/>
              </w:rPr>
            </w:pPr>
            <w:r w:rsidRPr="0087386C">
              <w:rPr>
                <w:lang w:val="en"/>
              </w:rPr>
              <w:t>Average: 0</w:t>
            </w:r>
          </w:p>
          <w:p w14:paraId="2988563B" w14:textId="21A95EA2" w:rsidR="006557BC" w:rsidRPr="006557BC" w:rsidRDefault="0087386C" w:rsidP="0087386C">
            <w:pPr>
              <w:rPr>
                <w:lang w:val="en"/>
              </w:rPr>
            </w:pPr>
            <w:r w:rsidRPr="0087386C">
              <w:rPr>
                <w:lang w:val="en"/>
              </w:rPr>
              <w:t>Pass count: 0</w:t>
            </w:r>
          </w:p>
        </w:tc>
        <w:tc>
          <w:tcPr>
            <w:tcW w:w="1530" w:type="dxa"/>
            <w:tcBorders>
              <w:top w:val="single" w:sz="4" w:space="0" w:color="D9D9D9"/>
              <w:left w:val="single" w:sz="4" w:space="0" w:color="D9D9D9"/>
              <w:bottom w:val="single" w:sz="4" w:space="0" w:color="D9D9D9"/>
              <w:right w:val="single" w:sz="4" w:space="0" w:color="D9D9D9"/>
            </w:tcBorders>
          </w:tcPr>
          <w:p w14:paraId="63D4FFCF" w14:textId="29E5B8B5" w:rsidR="006557BC" w:rsidRPr="006557BC" w:rsidRDefault="0087386C" w:rsidP="006557BC">
            <w:pPr>
              <w:rPr>
                <w:lang w:val="en"/>
              </w:rPr>
            </w:pPr>
            <w:r>
              <w:rPr>
                <w:lang w:val="en"/>
              </w:rPr>
              <w:t>pass</w:t>
            </w:r>
          </w:p>
        </w:tc>
      </w:tr>
      <w:tr w:rsidR="006557BC" w:rsidRPr="006557BC" w14:paraId="391C4487" w14:textId="7D6686C1" w:rsidTr="006557BC">
        <w:trPr>
          <w:cantSplit/>
        </w:trPr>
        <w:tc>
          <w:tcPr>
            <w:tcW w:w="1975" w:type="dxa"/>
            <w:tcBorders>
              <w:top w:val="single" w:sz="4" w:space="0" w:color="D9D9D9"/>
              <w:left w:val="single" w:sz="4" w:space="0" w:color="D9D9D9"/>
              <w:bottom w:val="single" w:sz="4" w:space="0" w:color="D9D9D9"/>
              <w:right w:val="single" w:sz="4" w:space="0" w:color="D9D9D9"/>
            </w:tcBorders>
            <w:hideMark/>
          </w:tcPr>
          <w:p w14:paraId="2D627044" w14:textId="77777777" w:rsidR="006557BC" w:rsidRPr="006557BC" w:rsidRDefault="006557BC" w:rsidP="006557BC">
            <w:pPr>
              <w:rPr>
                <w:lang w:val="en"/>
              </w:rPr>
            </w:pPr>
            <w:r w:rsidRPr="006557BC">
              <w:rPr>
                <w:lang w:val="en"/>
              </w:rPr>
              <w:t>n = 0</w:t>
            </w:r>
          </w:p>
        </w:tc>
        <w:tc>
          <w:tcPr>
            <w:tcW w:w="3060" w:type="dxa"/>
            <w:tcBorders>
              <w:top w:val="single" w:sz="4" w:space="0" w:color="D9D9D9"/>
              <w:left w:val="single" w:sz="4" w:space="0" w:color="D9D9D9"/>
              <w:bottom w:val="single" w:sz="4" w:space="0" w:color="D9D9D9"/>
              <w:right w:val="single" w:sz="4" w:space="0" w:color="D9D9D9"/>
            </w:tcBorders>
            <w:hideMark/>
          </w:tcPr>
          <w:p w14:paraId="3479A0D8" w14:textId="77777777" w:rsidR="006557BC" w:rsidRPr="006557BC" w:rsidRDefault="006557BC" w:rsidP="006557BC">
            <w:pPr>
              <w:rPr>
                <w:lang w:val="en"/>
              </w:rPr>
            </w:pPr>
            <w:r w:rsidRPr="006557BC">
              <w:rPr>
                <w:lang w:val="en"/>
              </w:rPr>
              <w:t>Error; no allocation or mark input</w:t>
            </w:r>
          </w:p>
        </w:tc>
        <w:tc>
          <w:tcPr>
            <w:tcW w:w="3060" w:type="dxa"/>
            <w:tcBorders>
              <w:top w:val="single" w:sz="4" w:space="0" w:color="D9D9D9"/>
              <w:left w:val="single" w:sz="4" w:space="0" w:color="D9D9D9"/>
              <w:bottom w:val="single" w:sz="4" w:space="0" w:color="D9D9D9"/>
              <w:right w:val="single" w:sz="4" w:space="0" w:color="D9D9D9"/>
            </w:tcBorders>
          </w:tcPr>
          <w:p w14:paraId="13B3411D" w14:textId="5C026329" w:rsidR="006557BC" w:rsidRPr="006557BC" w:rsidRDefault="0087386C" w:rsidP="006557BC">
            <w:pPr>
              <w:rPr>
                <w:lang w:val="en"/>
              </w:rPr>
            </w:pPr>
            <w:r w:rsidRPr="0087386C">
              <w:rPr>
                <w:lang w:val="en"/>
              </w:rPr>
              <w:t>Error</w:t>
            </w:r>
          </w:p>
        </w:tc>
        <w:tc>
          <w:tcPr>
            <w:tcW w:w="1530" w:type="dxa"/>
            <w:tcBorders>
              <w:top w:val="single" w:sz="4" w:space="0" w:color="D9D9D9"/>
              <w:left w:val="single" w:sz="4" w:space="0" w:color="D9D9D9"/>
              <w:bottom w:val="single" w:sz="4" w:space="0" w:color="D9D9D9"/>
              <w:right w:val="single" w:sz="4" w:space="0" w:color="D9D9D9"/>
            </w:tcBorders>
          </w:tcPr>
          <w:p w14:paraId="614CA328" w14:textId="1AABDA8B" w:rsidR="006557BC" w:rsidRPr="006557BC" w:rsidRDefault="0087386C" w:rsidP="006557BC">
            <w:pPr>
              <w:rPr>
                <w:lang w:val="en"/>
              </w:rPr>
            </w:pPr>
            <w:r>
              <w:rPr>
                <w:lang w:val="en"/>
              </w:rPr>
              <w:t>pass</w:t>
            </w:r>
          </w:p>
        </w:tc>
      </w:tr>
    </w:tbl>
    <w:p w14:paraId="5FD537A5" w14:textId="77777777" w:rsidR="0087386C" w:rsidRDefault="0087386C" w:rsidP="0087386C"/>
    <w:p w14:paraId="540C6A09" w14:textId="40D5A985" w:rsidR="0087386C" w:rsidRDefault="0087386C" w:rsidP="0087386C">
      <w:r w:rsidRPr="0087386C">
        <w:rPr>
          <w:noProof/>
          <w:lang w:val="en-GB"/>
        </w:rPr>
        <w:lastRenderedPageBreak/>
        <w:drawing>
          <wp:anchor distT="0" distB="0" distL="114300" distR="114300" simplePos="0" relativeHeight="251661312" behindDoc="0" locked="0" layoutInCell="1" allowOverlap="1" wp14:anchorId="778C4AED" wp14:editId="577C09F4">
            <wp:simplePos x="0" y="0"/>
            <wp:positionH relativeFrom="margin">
              <wp:posOffset>330200</wp:posOffset>
            </wp:positionH>
            <wp:positionV relativeFrom="paragraph">
              <wp:posOffset>0</wp:posOffset>
            </wp:positionV>
            <wp:extent cx="5581650" cy="3002915"/>
            <wp:effectExtent l="0" t="0" r="0" b="6985"/>
            <wp:wrapSquare wrapText="bothSides"/>
            <wp:docPr id="94549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98482" name=""/>
                    <pic:cNvPicPr/>
                  </pic:nvPicPr>
                  <pic:blipFill>
                    <a:blip r:embed="rId12"/>
                    <a:stretch>
                      <a:fillRect/>
                    </a:stretch>
                  </pic:blipFill>
                  <pic:spPr>
                    <a:xfrm>
                      <a:off x="0" y="0"/>
                      <a:ext cx="5581650" cy="3002915"/>
                    </a:xfrm>
                    <a:prstGeom prst="rect">
                      <a:avLst/>
                    </a:prstGeom>
                  </pic:spPr>
                </pic:pic>
              </a:graphicData>
            </a:graphic>
            <wp14:sizeRelH relativeFrom="margin">
              <wp14:pctWidth>0</wp14:pctWidth>
            </wp14:sizeRelH>
            <wp14:sizeRelV relativeFrom="margin">
              <wp14:pctHeight>0</wp14:pctHeight>
            </wp14:sizeRelV>
          </wp:anchor>
        </w:drawing>
      </w:r>
    </w:p>
    <w:p w14:paraId="4BF48081" w14:textId="68B621F2" w:rsidR="0087386C" w:rsidRDefault="0087386C" w:rsidP="0087386C">
      <w:r>
        <w:t>Why are marks and the allocated elements different objects?</w:t>
      </w:r>
    </w:p>
    <w:p w14:paraId="168EC30B" w14:textId="7783F10C" w:rsidR="0087386C" w:rsidRDefault="0087386C" w:rsidP="0087386C">
      <w:r>
        <w:t>Marks is a pointer which store</w:t>
      </w:r>
      <w:r w:rsidR="00DF32F4">
        <w:t>s</w:t>
      </w:r>
      <w:r>
        <w:t xml:space="preserve"> the address of the array’s first </w:t>
      </w:r>
      <w:r w:rsidR="00DF32F4">
        <w:t>element. The array itself is present in heap since it’s a dynamic array. The marks pointer var (on stack) and the array (on heap) itself are present in two different sections of the memory which is why they have to be deleted separately.</w:t>
      </w:r>
    </w:p>
    <w:p w14:paraId="61058DFE" w14:textId="13BA9412" w:rsidR="0087386C" w:rsidRDefault="00DF32F4" w:rsidP="00DF32F4">
      <w:r w:rsidRPr="00DF32F4">
        <w:t>Explain why entering n at runtime works with new int[n], while int marks[n]; is not a standard C++ fixed-size array declaration when n is a runtime variable.</w:t>
      </w:r>
    </w:p>
    <w:p w14:paraId="60525F68" w14:textId="5051E505" w:rsidR="0087386C" w:rsidRDefault="00DF32F4" w:rsidP="00DF32F4">
      <w:r>
        <w:t xml:space="preserve"> “new ” is used because it </w:t>
      </w:r>
      <w:proofErr w:type="spellStart"/>
      <w:r>
        <w:t>dynamicalay</w:t>
      </w:r>
      <w:proofErr w:type="spellEnd"/>
      <w:r>
        <w:t xml:space="preserve"> allocated the required amount of memory (from heap) at runtime. The standard int marks[n] is not a runtime var an </w:t>
      </w:r>
      <w:proofErr w:type="spellStart"/>
      <w:r>
        <w:t>dwill</w:t>
      </w:r>
      <w:proofErr w:type="spellEnd"/>
      <w:r>
        <w:t xml:space="preserve"> give a static array in stack rather than a dynamic array on heap.</w:t>
      </w:r>
    </w:p>
    <w:p w14:paraId="7F6F07AC" w14:textId="3274D1F5" w:rsidR="0087386C" w:rsidRDefault="00DF32F4" w:rsidP="00DF32F4">
      <w:pPr>
        <w:pStyle w:val="Heading1"/>
      </w:pPr>
      <w:r>
        <w:lastRenderedPageBreak/>
        <w:t>Task 3</w:t>
      </w:r>
    </w:p>
    <w:tbl>
      <w:tblPr>
        <w:tblW w:w="953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75"/>
        <w:gridCol w:w="2520"/>
        <w:gridCol w:w="3420"/>
        <w:gridCol w:w="1620"/>
      </w:tblGrid>
      <w:tr w:rsidR="00DF32F4" w:rsidRPr="00DF32F4" w14:paraId="77A987AB" w14:textId="233DB782" w:rsidTr="0095271A">
        <w:trPr>
          <w:cantSplit/>
          <w:tblHeader/>
        </w:trPr>
        <w:tc>
          <w:tcPr>
            <w:tcW w:w="1975" w:type="dxa"/>
            <w:tcBorders>
              <w:top w:val="single" w:sz="4" w:space="0" w:color="D9D9D9"/>
              <w:left w:val="single" w:sz="4" w:space="0" w:color="D9D9D9"/>
              <w:bottom w:val="single" w:sz="4" w:space="0" w:color="D9D9D9"/>
              <w:right w:val="single" w:sz="4" w:space="0" w:color="D9D9D9"/>
            </w:tcBorders>
            <w:shd w:val="clear" w:color="auto" w:fill="E7E6E6"/>
            <w:hideMark/>
          </w:tcPr>
          <w:p w14:paraId="7FB32F2C" w14:textId="77777777" w:rsidR="00DF32F4" w:rsidRPr="00DF32F4" w:rsidRDefault="00DF32F4" w:rsidP="00DF32F4">
            <w:pPr>
              <w:rPr>
                <w:lang w:val="en"/>
              </w:rPr>
            </w:pPr>
            <w:r w:rsidRPr="00DF32F4">
              <w:rPr>
                <w:b/>
                <w:lang w:val="en"/>
              </w:rPr>
              <w:t>Input by row</w:t>
            </w:r>
          </w:p>
        </w:tc>
        <w:tc>
          <w:tcPr>
            <w:tcW w:w="2520" w:type="dxa"/>
            <w:tcBorders>
              <w:top w:val="single" w:sz="4" w:space="0" w:color="D9D9D9"/>
              <w:left w:val="single" w:sz="4" w:space="0" w:color="D9D9D9"/>
              <w:bottom w:val="single" w:sz="4" w:space="0" w:color="D9D9D9"/>
              <w:right w:val="single" w:sz="4" w:space="0" w:color="D9D9D9"/>
            </w:tcBorders>
            <w:shd w:val="clear" w:color="auto" w:fill="E7E6E6"/>
            <w:hideMark/>
          </w:tcPr>
          <w:p w14:paraId="1825A7F8" w14:textId="77777777" w:rsidR="00DF32F4" w:rsidRPr="00DF32F4" w:rsidRDefault="00DF32F4" w:rsidP="00DF32F4">
            <w:pPr>
              <w:rPr>
                <w:lang w:val="en"/>
              </w:rPr>
            </w:pPr>
            <w:r w:rsidRPr="00DF32F4">
              <w:rPr>
                <w:b/>
                <w:lang w:val="en"/>
              </w:rPr>
              <w:t>Expected totals</w:t>
            </w:r>
          </w:p>
        </w:tc>
        <w:tc>
          <w:tcPr>
            <w:tcW w:w="3420" w:type="dxa"/>
            <w:tcBorders>
              <w:top w:val="single" w:sz="4" w:space="0" w:color="D9D9D9"/>
              <w:left w:val="single" w:sz="4" w:space="0" w:color="D9D9D9"/>
              <w:bottom w:val="single" w:sz="4" w:space="0" w:color="D9D9D9"/>
              <w:right w:val="single" w:sz="4" w:space="0" w:color="D9D9D9"/>
            </w:tcBorders>
            <w:shd w:val="clear" w:color="auto" w:fill="E7E6E6"/>
          </w:tcPr>
          <w:p w14:paraId="0B4BF622" w14:textId="0808E617" w:rsidR="00DF32F4" w:rsidRPr="00DF32F4" w:rsidRDefault="00DF32F4" w:rsidP="00DF32F4">
            <w:pPr>
              <w:rPr>
                <w:b/>
                <w:lang w:val="en"/>
              </w:rPr>
            </w:pPr>
            <w:r>
              <w:rPr>
                <w:b/>
                <w:lang w:val="en"/>
              </w:rPr>
              <w:t>Actual</w:t>
            </w:r>
          </w:p>
        </w:tc>
        <w:tc>
          <w:tcPr>
            <w:tcW w:w="1620" w:type="dxa"/>
            <w:tcBorders>
              <w:top w:val="single" w:sz="4" w:space="0" w:color="D9D9D9"/>
              <w:left w:val="single" w:sz="4" w:space="0" w:color="D9D9D9"/>
              <w:bottom w:val="single" w:sz="4" w:space="0" w:color="D9D9D9"/>
              <w:right w:val="single" w:sz="4" w:space="0" w:color="D9D9D9"/>
            </w:tcBorders>
            <w:shd w:val="clear" w:color="auto" w:fill="E7E6E6"/>
          </w:tcPr>
          <w:p w14:paraId="11B5BA1D" w14:textId="6C356A4A" w:rsidR="00DF32F4" w:rsidRPr="00DF32F4" w:rsidRDefault="00DF32F4" w:rsidP="00DF32F4">
            <w:pPr>
              <w:rPr>
                <w:b/>
                <w:lang w:val="en"/>
              </w:rPr>
            </w:pPr>
            <w:r>
              <w:rPr>
                <w:b/>
                <w:lang w:val="en"/>
              </w:rPr>
              <w:t>Pass or fail</w:t>
            </w:r>
          </w:p>
        </w:tc>
      </w:tr>
      <w:tr w:rsidR="00DF32F4" w:rsidRPr="00DF32F4" w14:paraId="5FF6F3C2" w14:textId="03B1B3BE" w:rsidTr="0095271A">
        <w:trPr>
          <w:cantSplit/>
        </w:trPr>
        <w:tc>
          <w:tcPr>
            <w:tcW w:w="1975" w:type="dxa"/>
            <w:tcBorders>
              <w:top w:val="single" w:sz="4" w:space="0" w:color="D9D9D9"/>
              <w:left w:val="single" w:sz="4" w:space="0" w:color="D9D9D9"/>
              <w:bottom w:val="single" w:sz="4" w:space="0" w:color="D9D9D9"/>
              <w:right w:val="single" w:sz="4" w:space="0" w:color="D9D9D9"/>
            </w:tcBorders>
            <w:hideMark/>
          </w:tcPr>
          <w:p w14:paraId="3DC69C43" w14:textId="77777777" w:rsidR="00DF32F4" w:rsidRPr="00DF32F4" w:rsidRDefault="00DF32F4" w:rsidP="00DF32F4">
            <w:pPr>
              <w:rPr>
                <w:lang w:val="en"/>
              </w:rPr>
            </w:pPr>
            <w:r w:rsidRPr="00DF32F4">
              <w:rPr>
                <w:lang w:val="en"/>
              </w:rPr>
              <w:t>Branch 1: 2 4 6</w:t>
            </w:r>
            <w:r w:rsidRPr="00DF32F4">
              <w:rPr>
                <w:lang w:val="en"/>
              </w:rPr>
              <w:br/>
              <w:t>Branch 2: 1 3 5</w:t>
            </w:r>
          </w:p>
        </w:tc>
        <w:tc>
          <w:tcPr>
            <w:tcW w:w="2520" w:type="dxa"/>
            <w:tcBorders>
              <w:top w:val="single" w:sz="4" w:space="0" w:color="D9D9D9"/>
              <w:left w:val="single" w:sz="4" w:space="0" w:color="D9D9D9"/>
              <w:bottom w:val="single" w:sz="4" w:space="0" w:color="D9D9D9"/>
              <w:right w:val="single" w:sz="4" w:space="0" w:color="D9D9D9"/>
            </w:tcBorders>
            <w:hideMark/>
          </w:tcPr>
          <w:p w14:paraId="07659AF9" w14:textId="77777777" w:rsidR="00DF32F4" w:rsidRPr="00DF32F4" w:rsidRDefault="00DF32F4" w:rsidP="00DF32F4">
            <w:pPr>
              <w:rPr>
                <w:lang w:val="en"/>
              </w:rPr>
            </w:pPr>
            <w:r w:rsidRPr="00DF32F4">
              <w:rPr>
                <w:lang w:val="en"/>
              </w:rPr>
              <w:t>Branch totals: 12 and 9</w:t>
            </w:r>
            <w:r w:rsidRPr="00DF32F4">
              <w:rPr>
                <w:lang w:val="en"/>
              </w:rPr>
              <w:br/>
              <w:t>Day totals: 3, 7 and 11</w:t>
            </w:r>
          </w:p>
        </w:tc>
        <w:tc>
          <w:tcPr>
            <w:tcW w:w="3420" w:type="dxa"/>
            <w:tcBorders>
              <w:top w:val="single" w:sz="4" w:space="0" w:color="D9D9D9"/>
              <w:left w:val="single" w:sz="4" w:space="0" w:color="D9D9D9"/>
              <w:bottom w:val="single" w:sz="4" w:space="0" w:color="D9D9D9"/>
              <w:right w:val="single" w:sz="4" w:space="0" w:color="D9D9D9"/>
            </w:tcBorders>
          </w:tcPr>
          <w:p w14:paraId="61B56844" w14:textId="77777777" w:rsidR="001E77A5" w:rsidRPr="001E77A5" w:rsidRDefault="001E77A5" w:rsidP="001E77A5">
            <w:pPr>
              <w:rPr>
                <w:lang w:val="en"/>
              </w:rPr>
            </w:pPr>
            <w:r w:rsidRPr="001E77A5">
              <w:rPr>
                <w:lang w:val="en"/>
              </w:rPr>
              <w:t>Sales Table:</w:t>
            </w:r>
          </w:p>
          <w:p w14:paraId="076DF1B7" w14:textId="77777777" w:rsidR="001E77A5" w:rsidRPr="001E77A5" w:rsidRDefault="001E77A5" w:rsidP="001E77A5">
            <w:pPr>
              <w:rPr>
                <w:lang w:val="en"/>
              </w:rPr>
            </w:pPr>
            <w:r w:rsidRPr="001E77A5">
              <w:rPr>
                <w:lang w:val="en"/>
              </w:rPr>
              <w:t>2       4       6</w:t>
            </w:r>
          </w:p>
          <w:p w14:paraId="1FDEBA5F" w14:textId="77777777" w:rsidR="001E77A5" w:rsidRPr="001E77A5" w:rsidRDefault="001E77A5" w:rsidP="001E77A5">
            <w:pPr>
              <w:rPr>
                <w:lang w:val="en"/>
              </w:rPr>
            </w:pPr>
            <w:r w:rsidRPr="001E77A5">
              <w:rPr>
                <w:lang w:val="en"/>
              </w:rPr>
              <w:t>1       3       5</w:t>
            </w:r>
          </w:p>
          <w:p w14:paraId="3EA08D87" w14:textId="77777777" w:rsidR="001E77A5" w:rsidRPr="001E77A5" w:rsidRDefault="001E77A5" w:rsidP="001E77A5">
            <w:pPr>
              <w:rPr>
                <w:lang w:val="en"/>
              </w:rPr>
            </w:pPr>
            <w:r w:rsidRPr="001E77A5">
              <w:rPr>
                <w:lang w:val="en"/>
              </w:rPr>
              <w:t>Branch totals:</w:t>
            </w:r>
          </w:p>
          <w:p w14:paraId="306244AB" w14:textId="77777777" w:rsidR="001E77A5" w:rsidRPr="001E77A5" w:rsidRDefault="001E77A5" w:rsidP="001E77A5">
            <w:pPr>
              <w:rPr>
                <w:lang w:val="en"/>
              </w:rPr>
            </w:pPr>
            <w:r w:rsidRPr="001E77A5">
              <w:rPr>
                <w:lang w:val="en"/>
              </w:rPr>
              <w:t>Branch 1: 12</w:t>
            </w:r>
          </w:p>
          <w:p w14:paraId="44F118AE" w14:textId="77777777" w:rsidR="001E77A5" w:rsidRPr="001E77A5" w:rsidRDefault="001E77A5" w:rsidP="001E77A5">
            <w:pPr>
              <w:rPr>
                <w:lang w:val="en"/>
              </w:rPr>
            </w:pPr>
            <w:r w:rsidRPr="001E77A5">
              <w:rPr>
                <w:lang w:val="en"/>
              </w:rPr>
              <w:t>Branch 2: 9</w:t>
            </w:r>
          </w:p>
          <w:p w14:paraId="704CACC4" w14:textId="77777777" w:rsidR="001E77A5" w:rsidRPr="001E77A5" w:rsidRDefault="001E77A5" w:rsidP="001E77A5">
            <w:pPr>
              <w:rPr>
                <w:lang w:val="en"/>
              </w:rPr>
            </w:pPr>
            <w:r w:rsidRPr="001E77A5">
              <w:rPr>
                <w:lang w:val="en"/>
              </w:rPr>
              <w:t>Day totals:</w:t>
            </w:r>
          </w:p>
          <w:p w14:paraId="488CC813" w14:textId="77777777" w:rsidR="001E77A5" w:rsidRPr="001E77A5" w:rsidRDefault="001E77A5" w:rsidP="001E77A5">
            <w:pPr>
              <w:rPr>
                <w:lang w:val="en"/>
              </w:rPr>
            </w:pPr>
            <w:r w:rsidRPr="001E77A5">
              <w:rPr>
                <w:lang w:val="en"/>
              </w:rPr>
              <w:t>Day 1: 3</w:t>
            </w:r>
          </w:p>
          <w:p w14:paraId="5BE457E5" w14:textId="77777777" w:rsidR="001E77A5" w:rsidRPr="001E77A5" w:rsidRDefault="001E77A5" w:rsidP="001E77A5">
            <w:pPr>
              <w:rPr>
                <w:lang w:val="en"/>
              </w:rPr>
            </w:pPr>
            <w:r w:rsidRPr="001E77A5">
              <w:rPr>
                <w:lang w:val="en"/>
              </w:rPr>
              <w:t>Day 2: 7</w:t>
            </w:r>
          </w:p>
          <w:p w14:paraId="14887EDA" w14:textId="620CC19C" w:rsidR="00DF32F4" w:rsidRPr="00DF32F4" w:rsidRDefault="001E77A5" w:rsidP="001E77A5">
            <w:pPr>
              <w:rPr>
                <w:lang w:val="en"/>
              </w:rPr>
            </w:pPr>
            <w:r w:rsidRPr="001E77A5">
              <w:rPr>
                <w:lang w:val="en"/>
              </w:rPr>
              <w:t>Day 3: 11</w:t>
            </w:r>
          </w:p>
        </w:tc>
        <w:tc>
          <w:tcPr>
            <w:tcW w:w="1620" w:type="dxa"/>
            <w:tcBorders>
              <w:top w:val="single" w:sz="4" w:space="0" w:color="D9D9D9"/>
              <w:left w:val="single" w:sz="4" w:space="0" w:color="D9D9D9"/>
              <w:bottom w:val="single" w:sz="4" w:space="0" w:color="D9D9D9"/>
              <w:right w:val="single" w:sz="4" w:space="0" w:color="D9D9D9"/>
            </w:tcBorders>
          </w:tcPr>
          <w:p w14:paraId="53494542" w14:textId="4E5D9075" w:rsidR="00DF32F4" w:rsidRPr="00DF32F4" w:rsidRDefault="001E77A5" w:rsidP="00DF32F4">
            <w:pPr>
              <w:rPr>
                <w:lang w:val="en"/>
              </w:rPr>
            </w:pPr>
            <w:r>
              <w:rPr>
                <w:lang w:val="en"/>
              </w:rPr>
              <w:t>pass</w:t>
            </w:r>
          </w:p>
        </w:tc>
      </w:tr>
      <w:tr w:rsidR="00DF32F4" w:rsidRPr="00DF32F4" w14:paraId="2E7AAB64" w14:textId="3CF2C886" w:rsidTr="0095271A">
        <w:trPr>
          <w:cantSplit/>
        </w:trPr>
        <w:tc>
          <w:tcPr>
            <w:tcW w:w="1975" w:type="dxa"/>
            <w:tcBorders>
              <w:top w:val="single" w:sz="4" w:space="0" w:color="D9D9D9"/>
              <w:left w:val="single" w:sz="4" w:space="0" w:color="D9D9D9"/>
              <w:bottom w:val="single" w:sz="4" w:space="0" w:color="D9D9D9"/>
              <w:right w:val="single" w:sz="4" w:space="0" w:color="D9D9D9"/>
            </w:tcBorders>
            <w:hideMark/>
          </w:tcPr>
          <w:p w14:paraId="1FF24740" w14:textId="77777777" w:rsidR="00DF32F4" w:rsidRPr="00DF32F4" w:rsidRDefault="00DF32F4" w:rsidP="00DF32F4">
            <w:pPr>
              <w:rPr>
                <w:lang w:val="en"/>
              </w:rPr>
            </w:pPr>
            <w:r w:rsidRPr="00DF32F4">
              <w:rPr>
                <w:lang w:val="en"/>
              </w:rPr>
              <w:t>Both rows: 0 0 0</w:t>
            </w:r>
          </w:p>
        </w:tc>
        <w:tc>
          <w:tcPr>
            <w:tcW w:w="2520" w:type="dxa"/>
            <w:tcBorders>
              <w:top w:val="single" w:sz="4" w:space="0" w:color="D9D9D9"/>
              <w:left w:val="single" w:sz="4" w:space="0" w:color="D9D9D9"/>
              <w:bottom w:val="single" w:sz="4" w:space="0" w:color="D9D9D9"/>
              <w:right w:val="single" w:sz="4" w:space="0" w:color="D9D9D9"/>
            </w:tcBorders>
            <w:hideMark/>
          </w:tcPr>
          <w:p w14:paraId="2CA419B3" w14:textId="77777777" w:rsidR="00DF32F4" w:rsidRPr="00DF32F4" w:rsidRDefault="00DF32F4" w:rsidP="00DF32F4">
            <w:pPr>
              <w:rPr>
                <w:lang w:val="en"/>
              </w:rPr>
            </w:pPr>
            <w:r w:rsidRPr="00DF32F4">
              <w:rPr>
                <w:lang w:val="en"/>
              </w:rPr>
              <w:t>Every total is 0</w:t>
            </w:r>
          </w:p>
        </w:tc>
        <w:tc>
          <w:tcPr>
            <w:tcW w:w="3420" w:type="dxa"/>
            <w:tcBorders>
              <w:top w:val="single" w:sz="4" w:space="0" w:color="D9D9D9"/>
              <w:left w:val="single" w:sz="4" w:space="0" w:color="D9D9D9"/>
              <w:bottom w:val="single" w:sz="4" w:space="0" w:color="D9D9D9"/>
              <w:right w:val="single" w:sz="4" w:space="0" w:color="D9D9D9"/>
            </w:tcBorders>
          </w:tcPr>
          <w:p w14:paraId="2C6C1073" w14:textId="77777777" w:rsidR="001E77A5" w:rsidRPr="001E77A5" w:rsidRDefault="001E77A5" w:rsidP="001E77A5">
            <w:pPr>
              <w:rPr>
                <w:lang w:val="en"/>
              </w:rPr>
            </w:pPr>
            <w:r w:rsidRPr="001E77A5">
              <w:rPr>
                <w:lang w:val="en"/>
              </w:rPr>
              <w:t>Sales Table:</w:t>
            </w:r>
          </w:p>
          <w:p w14:paraId="48BFD6C8" w14:textId="77777777" w:rsidR="001E77A5" w:rsidRPr="001E77A5" w:rsidRDefault="001E77A5" w:rsidP="001E77A5">
            <w:pPr>
              <w:rPr>
                <w:lang w:val="en"/>
              </w:rPr>
            </w:pPr>
            <w:r w:rsidRPr="001E77A5">
              <w:rPr>
                <w:lang w:val="en"/>
              </w:rPr>
              <w:t>0       0       0</w:t>
            </w:r>
          </w:p>
          <w:p w14:paraId="029F89AE" w14:textId="77777777" w:rsidR="001E77A5" w:rsidRPr="001E77A5" w:rsidRDefault="001E77A5" w:rsidP="001E77A5">
            <w:pPr>
              <w:rPr>
                <w:lang w:val="en"/>
              </w:rPr>
            </w:pPr>
            <w:r w:rsidRPr="001E77A5">
              <w:rPr>
                <w:lang w:val="en"/>
              </w:rPr>
              <w:t>0       0       0</w:t>
            </w:r>
          </w:p>
          <w:p w14:paraId="3D719594" w14:textId="77777777" w:rsidR="001E77A5" w:rsidRPr="001E77A5" w:rsidRDefault="001E77A5" w:rsidP="001E77A5">
            <w:pPr>
              <w:rPr>
                <w:lang w:val="en"/>
              </w:rPr>
            </w:pPr>
            <w:r w:rsidRPr="001E77A5">
              <w:rPr>
                <w:lang w:val="en"/>
              </w:rPr>
              <w:t>Branch totals:</w:t>
            </w:r>
          </w:p>
          <w:p w14:paraId="49841F8A" w14:textId="77777777" w:rsidR="001E77A5" w:rsidRPr="001E77A5" w:rsidRDefault="001E77A5" w:rsidP="001E77A5">
            <w:pPr>
              <w:rPr>
                <w:lang w:val="en"/>
              </w:rPr>
            </w:pPr>
            <w:r w:rsidRPr="001E77A5">
              <w:rPr>
                <w:lang w:val="en"/>
              </w:rPr>
              <w:t>Branch 1: 0</w:t>
            </w:r>
          </w:p>
          <w:p w14:paraId="6CBADAA1" w14:textId="77777777" w:rsidR="001E77A5" w:rsidRPr="001E77A5" w:rsidRDefault="001E77A5" w:rsidP="001E77A5">
            <w:pPr>
              <w:rPr>
                <w:lang w:val="en"/>
              </w:rPr>
            </w:pPr>
            <w:r w:rsidRPr="001E77A5">
              <w:rPr>
                <w:lang w:val="en"/>
              </w:rPr>
              <w:t>Branch 2: 0</w:t>
            </w:r>
          </w:p>
          <w:p w14:paraId="57624919" w14:textId="77777777" w:rsidR="001E77A5" w:rsidRPr="001E77A5" w:rsidRDefault="001E77A5" w:rsidP="001E77A5">
            <w:pPr>
              <w:rPr>
                <w:lang w:val="en"/>
              </w:rPr>
            </w:pPr>
            <w:r w:rsidRPr="001E77A5">
              <w:rPr>
                <w:lang w:val="en"/>
              </w:rPr>
              <w:t>Day totals:</w:t>
            </w:r>
          </w:p>
          <w:p w14:paraId="709B3299" w14:textId="77777777" w:rsidR="001E77A5" w:rsidRPr="001E77A5" w:rsidRDefault="001E77A5" w:rsidP="001E77A5">
            <w:pPr>
              <w:rPr>
                <w:lang w:val="en"/>
              </w:rPr>
            </w:pPr>
            <w:r w:rsidRPr="001E77A5">
              <w:rPr>
                <w:lang w:val="en"/>
              </w:rPr>
              <w:t>Day 1: 0</w:t>
            </w:r>
          </w:p>
          <w:p w14:paraId="0CF114B7" w14:textId="77777777" w:rsidR="001E77A5" w:rsidRPr="001E77A5" w:rsidRDefault="001E77A5" w:rsidP="001E77A5">
            <w:pPr>
              <w:rPr>
                <w:lang w:val="en"/>
              </w:rPr>
            </w:pPr>
            <w:r w:rsidRPr="001E77A5">
              <w:rPr>
                <w:lang w:val="en"/>
              </w:rPr>
              <w:t>Day 2: 0</w:t>
            </w:r>
          </w:p>
          <w:p w14:paraId="1CFA69D5" w14:textId="17B47125" w:rsidR="00DF32F4" w:rsidRPr="00DF32F4" w:rsidRDefault="001E77A5" w:rsidP="001E77A5">
            <w:pPr>
              <w:rPr>
                <w:lang w:val="en"/>
              </w:rPr>
            </w:pPr>
            <w:r w:rsidRPr="001E77A5">
              <w:rPr>
                <w:lang w:val="en"/>
              </w:rPr>
              <w:t>Day 3: 0</w:t>
            </w:r>
          </w:p>
        </w:tc>
        <w:tc>
          <w:tcPr>
            <w:tcW w:w="1620" w:type="dxa"/>
            <w:tcBorders>
              <w:top w:val="single" w:sz="4" w:space="0" w:color="D9D9D9"/>
              <w:left w:val="single" w:sz="4" w:space="0" w:color="D9D9D9"/>
              <w:bottom w:val="single" w:sz="4" w:space="0" w:color="D9D9D9"/>
              <w:right w:val="single" w:sz="4" w:space="0" w:color="D9D9D9"/>
            </w:tcBorders>
          </w:tcPr>
          <w:p w14:paraId="49038476" w14:textId="0E859C0D" w:rsidR="00DF32F4" w:rsidRPr="00DF32F4" w:rsidRDefault="001E77A5" w:rsidP="00DF32F4">
            <w:pPr>
              <w:rPr>
                <w:lang w:val="en"/>
              </w:rPr>
            </w:pPr>
            <w:r>
              <w:rPr>
                <w:lang w:val="en"/>
              </w:rPr>
              <w:t>pass</w:t>
            </w:r>
          </w:p>
        </w:tc>
      </w:tr>
    </w:tbl>
    <w:p w14:paraId="741242C1" w14:textId="77777777" w:rsidR="0087386C" w:rsidRDefault="0087386C" w:rsidP="0087386C"/>
    <w:p w14:paraId="40E59E35" w14:textId="223CF782" w:rsidR="00114C60" w:rsidRDefault="0095271A" w:rsidP="0095271A">
      <w:r w:rsidRPr="0095271A">
        <w:rPr>
          <w:noProof/>
        </w:rPr>
        <w:lastRenderedPageBreak/>
        <w:drawing>
          <wp:inline distT="0" distB="0" distL="0" distR="0" wp14:anchorId="45E39A3F" wp14:editId="0F7F506C">
            <wp:extent cx="5281574" cy="3300984"/>
            <wp:effectExtent l="0" t="0" r="0" b="0"/>
            <wp:docPr id="199314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49009" name=""/>
                    <pic:cNvPicPr/>
                  </pic:nvPicPr>
                  <pic:blipFill>
                    <a:blip r:embed="rId13"/>
                    <a:stretch>
                      <a:fillRect/>
                    </a:stretch>
                  </pic:blipFill>
                  <pic:spPr>
                    <a:xfrm>
                      <a:off x="0" y="0"/>
                      <a:ext cx="5285509" cy="3303443"/>
                    </a:xfrm>
                    <a:prstGeom prst="rect">
                      <a:avLst/>
                    </a:prstGeom>
                  </pic:spPr>
                </pic:pic>
              </a:graphicData>
            </a:graphic>
          </wp:inline>
        </w:drawing>
      </w:r>
    </w:p>
    <w:p w14:paraId="5ED2E1BA" w14:textId="17EFF984" w:rsidR="009B7F4A" w:rsidRDefault="00114C60" w:rsidP="0095271A">
      <w:pPr>
        <w:rPr>
          <w:lang w:val="en"/>
        </w:rPr>
      </w:pPr>
      <w:r w:rsidRPr="00114C60">
        <w:rPr>
          <w:lang w:val="en"/>
        </w:rPr>
        <w:t xml:space="preserve">Explain what </w:t>
      </w:r>
      <w:proofErr w:type="spellStart"/>
      <w:r w:rsidRPr="00114C60">
        <w:rPr>
          <w:lang w:val="en"/>
        </w:rPr>
        <w:t>rowPtr</w:t>
      </w:r>
      <w:proofErr w:type="spellEnd"/>
      <w:r w:rsidRPr="00114C60">
        <w:rPr>
          <w:lang w:val="en"/>
        </w:rPr>
        <w:t xml:space="preserve"> + 1 points to and why its step differs from the step of an int* pointing to one integer. Why should int** p = sales; not be used?</w:t>
      </w:r>
    </w:p>
    <w:p w14:paraId="15EA7F30" w14:textId="062ADFD9" w:rsidR="009C5E58" w:rsidRDefault="009C5E58" w:rsidP="009C5E58">
      <w:pPr>
        <w:rPr>
          <w:lang w:val="en"/>
        </w:rPr>
      </w:pPr>
      <w:r>
        <w:rPr>
          <w:lang w:val="en"/>
        </w:rPr>
        <w:t xml:space="preserve">The rowPtr+1 points to the entire row of 2d arrays. </w:t>
      </w:r>
    </w:p>
    <w:p w14:paraId="102222DF" w14:textId="5ABEA0B7" w:rsidR="009C5E58" w:rsidRDefault="009C5E58" w:rsidP="009C5E58">
      <w:pPr>
        <w:rPr>
          <w:lang w:val="en"/>
        </w:rPr>
      </w:pPr>
      <w:r>
        <w:rPr>
          <w:lang w:val="en"/>
        </w:rPr>
        <w:t xml:space="preserve">Pointer arithmetic depends on the type. An int* steps by the size of one integer while </w:t>
      </w:r>
      <w:proofErr w:type="spellStart"/>
      <w:r>
        <w:rPr>
          <w:lang w:val="en"/>
        </w:rPr>
        <w:t>rowPtr</w:t>
      </w:r>
      <w:proofErr w:type="spellEnd"/>
      <w:r>
        <w:rPr>
          <w:lang w:val="en"/>
        </w:rPr>
        <w:t xml:space="preserve"> steps by the size of full row.</w:t>
      </w:r>
    </w:p>
    <w:p w14:paraId="27E3025C" w14:textId="4B33A228" w:rsidR="009C5E58" w:rsidRDefault="004D14A3" w:rsidP="004D14A3">
      <w:pPr>
        <w:rPr>
          <w:lang w:val="en"/>
        </w:rPr>
      </w:pPr>
      <w:r w:rsidRPr="004D14A3">
        <w:t>An int** does not point to a block of numbers. It points to a list of memory addresses (pointers).</w:t>
      </w:r>
      <w:r>
        <w:t xml:space="preserve"> When int** p = sales, it will look at the sales data as a list of memory addresses. So if the sales data is [100,150, 200,.. </w:t>
      </w:r>
      <w:proofErr w:type="spellStart"/>
      <w:r>
        <w:t>etc</w:t>
      </w:r>
      <w:proofErr w:type="spellEnd"/>
      <w:r>
        <w:t>] then it will read the data as Address 100 which will cause the program to crash.</w:t>
      </w:r>
    </w:p>
    <w:p w14:paraId="22DC06CE" w14:textId="66BCA7F8" w:rsidR="009B7F4A" w:rsidRDefault="009B7F4A" w:rsidP="009B7F4A">
      <w:pPr>
        <w:pStyle w:val="Heading1"/>
      </w:pPr>
      <w:r>
        <w:t>Task 4</w:t>
      </w:r>
    </w:p>
    <w:tbl>
      <w:tblPr>
        <w:tblW w:w="953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85"/>
        <w:gridCol w:w="2610"/>
        <w:gridCol w:w="3510"/>
        <w:gridCol w:w="1530"/>
      </w:tblGrid>
      <w:tr w:rsidR="008A6195" w:rsidRPr="008A6195" w14:paraId="0A619EE1" w14:textId="5C6E419B" w:rsidTr="008A6195">
        <w:trPr>
          <w:cantSplit/>
          <w:tblHeader/>
        </w:trPr>
        <w:tc>
          <w:tcPr>
            <w:tcW w:w="1885" w:type="dxa"/>
            <w:tcBorders>
              <w:top w:val="single" w:sz="4" w:space="0" w:color="D9D9D9"/>
              <w:left w:val="single" w:sz="4" w:space="0" w:color="D9D9D9"/>
              <w:bottom w:val="single" w:sz="4" w:space="0" w:color="D9D9D9"/>
              <w:right w:val="single" w:sz="4" w:space="0" w:color="D9D9D9"/>
            </w:tcBorders>
            <w:shd w:val="clear" w:color="auto" w:fill="E7E6E6"/>
            <w:hideMark/>
          </w:tcPr>
          <w:p w14:paraId="09281244" w14:textId="77777777" w:rsidR="008A6195" w:rsidRPr="008A6195" w:rsidRDefault="008A6195" w:rsidP="008A6195">
            <w:pPr>
              <w:rPr>
                <w:lang w:val="en"/>
              </w:rPr>
            </w:pPr>
            <w:r w:rsidRPr="008A6195">
              <w:rPr>
                <w:b/>
                <w:lang w:val="en"/>
              </w:rPr>
              <w:t>Input by row</w:t>
            </w:r>
          </w:p>
        </w:tc>
        <w:tc>
          <w:tcPr>
            <w:tcW w:w="2610" w:type="dxa"/>
            <w:tcBorders>
              <w:top w:val="single" w:sz="4" w:space="0" w:color="D9D9D9"/>
              <w:left w:val="single" w:sz="4" w:space="0" w:color="D9D9D9"/>
              <w:bottom w:val="single" w:sz="4" w:space="0" w:color="D9D9D9"/>
              <w:right w:val="single" w:sz="4" w:space="0" w:color="D9D9D9"/>
            </w:tcBorders>
            <w:shd w:val="clear" w:color="auto" w:fill="E7E6E6"/>
            <w:hideMark/>
          </w:tcPr>
          <w:p w14:paraId="61516376" w14:textId="77777777" w:rsidR="008A6195" w:rsidRPr="008A6195" w:rsidRDefault="008A6195" w:rsidP="008A6195">
            <w:pPr>
              <w:rPr>
                <w:lang w:val="en"/>
              </w:rPr>
            </w:pPr>
            <w:r w:rsidRPr="008A6195">
              <w:rPr>
                <w:b/>
                <w:lang w:val="en"/>
              </w:rPr>
              <w:t>Expected result</w:t>
            </w:r>
          </w:p>
        </w:tc>
        <w:tc>
          <w:tcPr>
            <w:tcW w:w="3510" w:type="dxa"/>
            <w:tcBorders>
              <w:top w:val="single" w:sz="4" w:space="0" w:color="D9D9D9"/>
              <w:left w:val="single" w:sz="4" w:space="0" w:color="D9D9D9"/>
              <w:bottom w:val="single" w:sz="4" w:space="0" w:color="D9D9D9"/>
              <w:right w:val="single" w:sz="4" w:space="0" w:color="D9D9D9"/>
            </w:tcBorders>
            <w:shd w:val="clear" w:color="auto" w:fill="E7E6E6"/>
          </w:tcPr>
          <w:p w14:paraId="7C592FB8" w14:textId="6B627EB2" w:rsidR="008A6195" w:rsidRPr="008A6195" w:rsidRDefault="008A6195" w:rsidP="008A6195">
            <w:pPr>
              <w:rPr>
                <w:b/>
                <w:lang w:val="en"/>
              </w:rPr>
            </w:pPr>
            <w:r>
              <w:rPr>
                <w:b/>
                <w:lang w:val="en"/>
              </w:rPr>
              <w:t>Actual result</w:t>
            </w:r>
          </w:p>
        </w:tc>
        <w:tc>
          <w:tcPr>
            <w:tcW w:w="1530" w:type="dxa"/>
            <w:tcBorders>
              <w:top w:val="single" w:sz="4" w:space="0" w:color="D9D9D9"/>
              <w:left w:val="single" w:sz="4" w:space="0" w:color="D9D9D9"/>
              <w:bottom w:val="single" w:sz="4" w:space="0" w:color="D9D9D9"/>
              <w:right w:val="single" w:sz="4" w:space="0" w:color="D9D9D9"/>
            </w:tcBorders>
            <w:shd w:val="clear" w:color="auto" w:fill="E7E6E6"/>
          </w:tcPr>
          <w:p w14:paraId="0CD7AD08" w14:textId="312C5DC5" w:rsidR="008A6195" w:rsidRDefault="008A6195" w:rsidP="008A6195">
            <w:pPr>
              <w:rPr>
                <w:b/>
                <w:lang w:val="en"/>
              </w:rPr>
            </w:pPr>
            <w:r>
              <w:rPr>
                <w:b/>
                <w:lang w:val="en"/>
              </w:rPr>
              <w:t>Pass or fail</w:t>
            </w:r>
          </w:p>
        </w:tc>
      </w:tr>
      <w:tr w:rsidR="008A6195" w:rsidRPr="008A6195" w14:paraId="500B767C" w14:textId="4915B797" w:rsidTr="008A6195">
        <w:trPr>
          <w:cantSplit/>
        </w:trPr>
        <w:tc>
          <w:tcPr>
            <w:tcW w:w="1885" w:type="dxa"/>
            <w:tcBorders>
              <w:top w:val="single" w:sz="4" w:space="0" w:color="D9D9D9"/>
              <w:left w:val="single" w:sz="4" w:space="0" w:color="D9D9D9"/>
              <w:bottom w:val="single" w:sz="4" w:space="0" w:color="D9D9D9"/>
              <w:right w:val="single" w:sz="4" w:space="0" w:color="D9D9D9"/>
            </w:tcBorders>
            <w:hideMark/>
          </w:tcPr>
          <w:p w14:paraId="5E18DEA0" w14:textId="77777777" w:rsidR="008A6195" w:rsidRPr="008A6195" w:rsidRDefault="008A6195" w:rsidP="008A6195">
            <w:pPr>
              <w:rPr>
                <w:lang w:val="en"/>
              </w:rPr>
            </w:pPr>
            <w:r w:rsidRPr="008A6195">
              <w:rPr>
                <w:lang w:val="en"/>
              </w:rPr>
              <w:t>2 × 3: 50 60 70 / 80 40 90</w:t>
            </w:r>
          </w:p>
        </w:tc>
        <w:tc>
          <w:tcPr>
            <w:tcW w:w="2610" w:type="dxa"/>
            <w:tcBorders>
              <w:top w:val="single" w:sz="4" w:space="0" w:color="D9D9D9"/>
              <w:left w:val="single" w:sz="4" w:space="0" w:color="D9D9D9"/>
              <w:bottom w:val="single" w:sz="4" w:space="0" w:color="D9D9D9"/>
              <w:right w:val="single" w:sz="4" w:space="0" w:color="D9D9D9"/>
            </w:tcBorders>
            <w:hideMark/>
          </w:tcPr>
          <w:p w14:paraId="7B218580" w14:textId="77777777" w:rsidR="008A6195" w:rsidRPr="008A6195" w:rsidRDefault="008A6195" w:rsidP="008A6195">
            <w:pPr>
              <w:rPr>
                <w:lang w:val="en"/>
              </w:rPr>
            </w:pPr>
            <w:r w:rsidRPr="008A6195">
              <w:rPr>
                <w:lang w:val="en"/>
              </w:rPr>
              <w:t>Totals: 180, 210; top student: 2</w:t>
            </w:r>
          </w:p>
        </w:tc>
        <w:tc>
          <w:tcPr>
            <w:tcW w:w="3510" w:type="dxa"/>
            <w:tcBorders>
              <w:top w:val="single" w:sz="4" w:space="0" w:color="D9D9D9"/>
              <w:left w:val="single" w:sz="4" w:space="0" w:color="D9D9D9"/>
              <w:bottom w:val="single" w:sz="4" w:space="0" w:color="D9D9D9"/>
              <w:right w:val="single" w:sz="4" w:space="0" w:color="D9D9D9"/>
            </w:tcBorders>
          </w:tcPr>
          <w:p w14:paraId="14715B0D" w14:textId="77777777" w:rsidR="009159D8" w:rsidRPr="009159D8" w:rsidRDefault="009159D8" w:rsidP="009159D8">
            <w:pPr>
              <w:rPr>
                <w:lang w:val="en"/>
              </w:rPr>
            </w:pPr>
            <w:r w:rsidRPr="009159D8">
              <w:rPr>
                <w:lang w:val="en"/>
              </w:rPr>
              <w:t>Students total:</w:t>
            </w:r>
          </w:p>
          <w:p w14:paraId="5BBEAFCD" w14:textId="77777777" w:rsidR="009159D8" w:rsidRPr="009159D8" w:rsidRDefault="009159D8" w:rsidP="009159D8">
            <w:pPr>
              <w:rPr>
                <w:lang w:val="en"/>
              </w:rPr>
            </w:pPr>
            <w:r w:rsidRPr="009159D8">
              <w:rPr>
                <w:lang w:val="en"/>
              </w:rPr>
              <w:t>Student 1: 180</w:t>
            </w:r>
          </w:p>
          <w:p w14:paraId="3D6B4083" w14:textId="77777777" w:rsidR="009159D8" w:rsidRPr="009159D8" w:rsidRDefault="009159D8" w:rsidP="009159D8">
            <w:pPr>
              <w:rPr>
                <w:lang w:val="en"/>
              </w:rPr>
            </w:pPr>
            <w:r w:rsidRPr="009159D8">
              <w:rPr>
                <w:lang w:val="en"/>
              </w:rPr>
              <w:t>Student 2: 210</w:t>
            </w:r>
          </w:p>
          <w:p w14:paraId="5696B0CA" w14:textId="77777777" w:rsidR="009159D8" w:rsidRPr="009159D8" w:rsidRDefault="009159D8" w:rsidP="009159D8">
            <w:pPr>
              <w:rPr>
                <w:lang w:val="en"/>
              </w:rPr>
            </w:pPr>
            <w:r w:rsidRPr="009159D8">
              <w:rPr>
                <w:lang w:val="en"/>
              </w:rPr>
              <w:t>Top student: 2</w:t>
            </w:r>
          </w:p>
          <w:p w14:paraId="062C6782" w14:textId="6E090EFF" w:rsidR="008A6195" w:rsidRPr="008A6195" w:rsidRDefault="009159D8" w:rsidP="009159D8">
            <w:pPr>
              <w:rPr>
                <w:lang w:val="en"/>
              </w:rPr>
            </w:pPr>
            <w:r w:rsidRPr="009159D8">
              <w:rPr>
                <w:lang w:val="en"/>
              </w:rPr>
              <w:t>Highest total: 210</w:t>
            </w:r>
          </w:p>
        </w:tc>
        <w:tc>
          <w:tcPr>
            <w:tcW w:w="1530" w:type="dxa"/>
            <w:tcBorders>
              <w:top w:val="single" w:sz="4" w:space="0" w:color="D9D9D9"/>
              <w:left w:val="single" w:sz="4" w:space="0" w:color="D9D9D9"/>
              <w:bottom w:val="single" w:sz="4" w:space="0" w:color="D9D9D9"/>
              <w:right w:val="single" w:sz="4" w:space="0" w:color="D9D9D9"/>
            </w:tcBorders>
          </w:tcPr>
          <w:p w14:paraId="6130F1B9" w14:textId="50E06EE3" w:rsidR="008A6195" w:rsidRPr="008A6195" w:rsidRDefault="009159D8" w:rsidP="008A6195">
            <w:pPr>
              <w:rPr>
                <w:lang w:val="en"/>
              </w:rPr>
            </w:pPr>
            <w:r>
              <w:rPr>
                <w:lang w:val="en"/>
              </w:rPr>
              <w:t>pass</w:t>
            </w:r>
          </w:p>
        </w:tc>
      </w:tr>
      <w:tr w:rsidR="008A6195" w:rsidRPr="008A6195" w14:paraId="7DDCD12C" w14:textId="2DB62631" w:rsidTr="008A6195">
        <w:trPr>
          <w:cantSplit/>
        </w:trPr>
        <w:tc>
          <w:tcPr>
            <w:tcW w:w="1885" w:type="dxa"/>
            <w:tcBorders>
              <w:top w:val="single" w:sz="4" w:space="0" w:color="D9D9D9"/>
              <w:left w:val="single" w:sz="4" w:space="0" w:color="D9D9D9"/>
              <w:bottom w:val="single" w:sz="4" w:space="0" w:color="D9D9D9"/>
              <w:right w:val="single" w:sz="4" w:space="0" w:color="D9D9D9"/>
            </w:tcBorders>
            <w:hideMark/>
          </w:tcPr>
          <w:p w14:paraId="62CD5DF8" w14:textId="77777777" w:rsidR="008A6195" w:rsidRPr="008A6195" w:rsidRDefault="008A6195" w:rsidP="008A6195">
            <w:pPr>
              <w:rPr>
                <w:lang w:val="en"/>
              </w:rPr>
            </w:pPr>
            <w:r w:rsidRPr="008A6195">
              <w:rPr>
                <w:lang w:val="en"/>
              </w:rPr>
              <w:lastRenderedPageBreak/>
              <w:t>2 × 2: 40 60 / 50 50</w:t>
            </w:r>
          </w:p>
        </w:tc>
        <w:tc>
          <w:tcPr>
            <w:tcW w:w="2610" w:type="dxa"/>
            <w:tcBorders>
              <w:top w:val="single" w:sz="4" w:space="0" w:color="D9D9D9"/>
              <w:left w:val="single" w:sz="4" w:space="0" w:color="D9D9D9"/>
              <w:bottom w:val="single" w:sz="4" w:space="0" w:color="D9D9D9"/>
              <w:right w:val="single" w:sz="4" w:space="0" w:color="D9D9D9"/>
            </w:tcBorders>
            <w:hideMark/>
          </w:tcPr>
          <w:p w14:paraId="7B9AD4A6" w14:textId="77777777" w:rsidR="008A6195" w:rsidRPr="008A6195" w:rsidRDefault="008A6195" w:rsidP="008A6195">
            <w:pPr>
              <w:rPr>
                <w:lang w:val="en"/>
              </w:rPr>
            </w:pPr>
            <w:r w:rsidRPr="008A6195">
              <w:rPr>
                <w:lang w:val="en"/>
              </w:rPr>
              <w:t>Totals: 100, 100; top student: 1</w:t>
            </w:r>
          </w:p>
        </w:tc>
        <w:tc>
          <w:tcPr>
            <w:tcW w:w="3510" w:type="dxa"/>
            <w:tcBorders>
              <w:top w:val="single" w:sz="4" w:space="0" w:color="D9D9D9"/>
              <w:left w:val="single" w:sz="4" w:space="0" w:color="D9D9D9"/>
              <w:bottom w:val="single" w:sz="4" w:space="0" w:color="D9D9D9"/>
              <w:right w:val="single" w:sz="4" w:space="0" w:color="D9D9D9"/>
            </w:tcBorders>
          </w:tcPr>
          <w:p w14:paraId="4858F165" w14:textId="77777777" w:rsidR="009159D8" w:rsidRPr="009159D8" w:rsidRDefault="009159D8" w:rsidP="009159D8">
            <w:pPr>
              <w:rPr>
                <w:lang w:val="en"/>
              </w:rPr>
            </w:pPr>
            <w:r w:rsidRPr="009159D8">
              <w:rPr>
                <w:lang w:val="en"/>
              </w:rPr>
              <w:t>Students total:</w:t>
            </w:r>
          </w:p>
          <w:p w14:paraId="17319838" w14:textId="77777777" w:rsidR="009159D8" w:rsidRPr="009159D8" w:rsidRDefault="009159D8" w:rsidP="009159D8">
            <w:pPr>
              <w:rPr>
                <w:lang w:val="en"/>
              </w:rPr>
            </w:pPr>
            <w:r w:rsidRPr="009159D8">
              <w:rPr>
                <w:lang w:val="en"/>
              </w:rPr>
              <w:t>Student 1: 100</w:t>
            </w:r>
          </w:p>
          <w:p w14:paraId="64A95EBA" w14:textId="77777777" w:rsidR="009159D8" w:rsidRPr="009159D8" w:rsidRDefault="009159D8" w:rsidP="009159D8">
            <w:pPr>
              <w:rPr>
                <w:lang w:val="en"/>
              </w:rPr>
            </w:pPr>
            <w:r w:rsidRPr="009159D8">
              <w:rPr>
                <w:lang w:val="en"/>
              </w:rPr>
              <w:t>Student 2: 100</w:t>
            </w:r>
          </w:p>
          <w:p w14:paraId="50A40339" w14:textId="77777777" w:rsidR="009159D8" w:rsidRPr="009159D8" w:rsidRDefault="009159D8" w:rsidP="009159D8">
            <w:pPr>
              <w:rPr>
                <w:lang w:val="en"/>
              </w:rPr>
            </w:pPr>
            <w:r w:rsidRPr="009159D8">
              <w:rPr>
                <w:lang w:val="en"/>
              </w:rPr>
              <w:t>Top student: 1</w:t>
            </w:r>
          </w:p>
          <w:p w14:paraId="36D67D17" w14:textId="3F1C9300" w:rsidR="008A6195" w:rsidRPr="008A6195" w:rsidRDefault="009159D8" w:rsidP="009159D8">
            <w:pPr>
              <w:rPr>
                <w:lang w:val="en"/>
              </w:rPr>
            </w:pPr>
            <w:r w:rsidRPr="009159D8">
              <w:rPr>
                <w:lang w:val="en"/>
              </w:rPr>
              <w:t>Highest total: 100</w:t>
            </w:r>
          </w:p>
        </w:tc>
        <w:tc>
          <w:tcPr>
            <w:tcW w:w="1530" w:type="dxa"/>
            <w:tcBorders>
              <w:top w:val="single" w:sz="4" w:space="0" w:color="D9D9D9"/>
              <w:left w:val="single" w:sz="4" w:space="0" w:color="D9D9D9"/>
              <w:bottom w:val="single" w:sz="4" w:space="0" w:color="D9D9D9"/>
              <w:right w:val="single" w:sz="4" w:space="0" w:color="D9D9D9"/>
            </w:tcBorders>
          </w:tcPr>
          <w:p w14:paraId="3FE3F36D" w14:textId="0E71D27E" w:rsidR="008A6195" w:rsidRPr="008A6195" w:rsidRDefault="009159D8" w:rsidP="008A6195">
            <w:pPr>
              <w:rPr>
                <w:lang w:val="en"/>
              </w:rPr>
            </w:pPr>
            <w:r>
              <w:rPr>
                <w:lang w:val="en"/>
              </w:rPr>
              <w:t>pass</w:t>
            </w:r>
          </w:p>
        </w:tc>
      </w:tr>
      <w:tr w:rsidR="008A6195" w:rsidRPr="008A6195" w14:paraId="6889B796" w14:textId="26FE7D55" w:rsidTr="008A6195">
        <w:trPr>
          <w:cantSplit/>
        </w:trPr>
        <w:tc>
          <w:tcPr>
            <w:tcW w:w="1885" w:type="dxa"/>
            <w:tcBorders>
              <w:top w:val="single" w:sz="4" w:space="0" w:color="D9D9D9"/>
              <w:left w:val="single" w:sz="4" w:space="0" w:color="D9D9D9"/>
              <w:bottom w:val="single" w:sz="4" w:space="0" w:color="D9D9D9"/>
              <w:right w:val="single" w:sz="4" w:space="0" w:color="D9D9D9"/>
            </w:tcBorders>
            <w:hideMark/>
          </w:tcPr>
          <w:p w14:paraId="1B518258" w14:textId="77777777" w:rsidR="008A6195" w:rsidRPr="008A6195" w:rsidRDefault="008A6195" w:rsidP="008A6195">
            <w:pPr>
              <w:rPr>
                <w:lang w:val="en"/>
              </w:rPr>
            </w:pPr>
            <w:r w:rsidRPr="008A6195">
              <w:rPr>
                <w:lang w:val="en"/>
              </w:rPr>
              <w:t>1 × 1: 75</w:t>
            </w:r>
          </w:p>
        </w:tc>
        <w:tc>
          <w:tcPr>
            <w:tcW w:w="2610" w:type="dxa"/>
            <w:tcBorders>
              <w:top w:val="single" w:sz="4" w:space="0" w:color="D9D9D9"/>
              <w:left w:val="single" w:sz="4" w:space="0" w:color="D9D9D9"/>
              <w:bottom w:val="single" w:sz="4" w:space="0" w:color="D9D9D9"/>
              <w:right w:val="single" w:sz="4" w:space="0" w:color="D9D9D9"/>
            </w:tcBorders>
            <w:hideMark/>
          </w:tcPr>
          <w:p w14:paraId="2102191A" w14:textId="77777777" w:rsidR="008A6195" w:rsidRPr="008A6195" w:rsidRDefault="008A6195" w:rsidP="008A6195">
            <w:pPr>
              <w:rPr>
                <w:lang w:val="en"/>
              </w:rPr>
            </w:pPr>
            <w:r w:rsidRPr="008A6195">
              <w:rPr>
                <w:lang w:val="en"/>
              </w:rPr>
              <w:t>Total: 75; top student: 1</w:t>
            </w:r>
          </w:p>
        </w:tc>
        <w:tc>
          <w:tcPr>
            <w:tcW w:w="3510" w:type="dxa"/>
            <w:tcBorders>
              <w:top w:val="single" w:sz="4" w:space="0" w:color="D9D9D9"/>
              <w:left w:val="single" w:sz="4" w:space="0" w:color="D9D9D9"/>
              <w:bottom w:val="single" w:sz="4" w:space="0" w:color="D9D9D9"/>
              <w:right w:val="single" w:sz="4" w:space="0" w:color="D9D9D9"/>
            </w:tcBorders>
          </w:tcPr>
          <w:p w14:paraId="1366B873" w14:textId="77777777" w:rsidR="009159D8" w:rsidRPr="009159D8" w:rsidRDefault="009159D8" w:rsidP="009159D8">
            <w:pPr>
              <w:rPr>
                <w:lang w:val="en"/>
              </w:rPr>
            </w:pPr>
            <w:r w:rsidRPr="009159D8">
              <w:rPr>
                <w:lang w:val="en"/>
              </w:rPr>
              <w:t>Students total:</w:t>
            </w:r>
          </w:p>
          <w:p w14:paraId="66BEC2FB" w14:textId="77777777" w:rsidR="009159D8" w:rsidRPr="009159D8" w:rsidRDefault="009159D8" w:rsidP="009159D8">
            <w:pPr>
              <w:rPr>
                <w:lang w:val="en"/>
              </w:rPr>
            </w:pPr>
            <w:r w:rsidRPr="009159D8">
              <w:rPr>
                <w:lang w:val="en"/>
              </w:rPr>
              <w:t>Student 1: 75</w:t>
            </w:r>
          </w:p>
          <w:p w14:paraId="3F4B01A8" w14:textId="77777777" w:rsidR="009159D8" w:rsidRPr="009159D8" w:rsidRDefault="009159D8" w:rsidP="009159D8">
            <w:pPr>
              <w:rPr>
                <w:lang w:val="en"/>
              </w:rPr>
            </w:pPr>
            <w:r w:rsidRPr="009159D8">
              <w:rPr>
                <w:lang w:val="en"/>
              </w:rPr>
              <w:t>Top student: 1</w:t>
            </w:r>
          </w:p>
          <w:p w14:paraId="0435F0A7" w14:textId="3B8B6824" w:rsidR="008A6195" w:rsidRPr="008A6195" w:rsidRDefault="009159D8" w:rsidP="009159D8">
            <w:pPr>
              <w:rPr>
                <w:lang w:val="en"/>
              </w:rPr>
            </w:pPr>
            <w:r w:rsidRPr="009159D8">
              <w:rPr>
                <w:lang w:val="en"/>
              </w:rPr>
              <w:t>Highest total: 75</w:t>
            </w:r>
          </w:p>
        </w:tc>
        <w:tc>
          <w:tcPr>
            <w:tcW w:w="1530" w:type="dxa"/>
            <w:tcBorders>
              <w:top w:val="single" w:sz="4" w:space="0" w:color="D9D9D9"/>
              <w:left w:val="single" w:sz="4" w:space="0" w:color="D9D9D9"/>
              <w:bottom w:val="single" w:sz="4" w:space="0" w:color="D9D9D9"/>
              <w:right w:val="single" w:sz="4" w:space="0" w:color="D9D9D9"/>
            </w:tcBorders>
          </w:tcPr>
          <w:p w14:paraId="0C1AEC77" w14:textId="1F85449C" w:rsidR="008A6195" w:rsidRPr="008A6195" w:rsidRDefault="009159D8" w:rsidP="008A6195">
            <w:pPr>
              <w:rPr>
                <w:lang w:val="en"/>
              </w:rPr>
            </w:pPr>
            <w:r>
              <w:rPr>
                <w:lang w:val="en"/>
              </w:rPr>
              <w:t>pass</w:t>
            </w:r>
          </w:p>
        </w:tc>
      </w:tr>
    </w:tbl>
    <w:p w14:paraId="08078092" w14:textId="4FFEF1E8" w:rsidR="009B7F4A" w:rsidRDefault="009159D8" w:rsidP="009B7F4A">
      <w:r w:rsidRPr="009159D8">
        <w:drawing>
          <wp:inline distT="0" distB="0" distL="0" distR="0" wp14:anchorId="02933756" wp14:editId="58E54959">
            <wp:extent cx="5943600" cy="3714750"/>
            <wp:effectExtent l="0" t="0" r="0" b="0"/>
            <wp:docPr id="146133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37309" name=""/>
                    <pic:cNvPicPr/>
                  </pic:nvPicPr>
                  <pic:blipFill>
                    <a:blip r:embed="rId14"/>
                    <a:stretch>
                      <a:fillRect/>
                    </a:stretch>
                  </pic:blipFill>
                  <pic:spPr>
                    <a:xfrm>
                      <a:off x="0" y="0"/>
                      <a:ext cx="5943600" cy="3714750"/>
                    </a:xfrm>
                    <a:prstGeom prst="rect">
                      <a:avLst/>
                    </a:prstGeom>
                  </pic:spPr>
                </pic:pic>
              </a:graphicData>
            </a:graphic>
          </wp:inline>
        </w:drawing>
      </w:r>
    </w:p>
    <w:p w14:paraId="20ADC703" w14:textId="77777777" w:rsidR="004D23B8" w:rsidRPr="004D23B8" w:rsidRDefault="004D23B8" w:rsidP="004D23B8">
      <w:pPr>
        <w:rPr>
          <w:lang w:val="en"/>
        </w:rPr>
      </w:pPr>
      <w:r w:rsidRPr="004D23B8">
        <w:rPr>
          <w:lang w:val="en"/>
        </w:rPr>
        <w:t>Explain what would remain allocated if only delete[] marks; were executed.</w:t>
      </w:r>
    </w:p>
    <w:p w14:paraId="138154A6" w14:textId="16DF3B7D" w:rsidR="009B7F4A" w:rsidRDefault="005019EF" w:rsidP="009B7F4A">
      <w:pPr>
        <w:rPr>
          <w:lang w:val="en"/>
        </w:rPr>
      </w:pPr>
      <w:r>
        <w:rPr>
          <w:lang w:val="en"/>
        </w:rPr>
        <w:t>When</w:t>
      </w:r>
      <w:r w:rsidR="009D41B1">
        <w:rPr>
          <w:lang w:val="en"/>
        </w:rPr>
        <w:t xml:space="preserve"> only marks array is deleted</w:t>
      </w:r>
      <w:r>
        <w:rPr>
          <w:lang w:val="en"/>
        </w:rPr>
        <w:t>, the row pointer array is released but the individual rows remain allocated</w:t>
      </w:r>
      <w:r w:rsidR="007454FE">
        <w:rPr>
          <w:lang w:val="en"/>
        </w:rPr>
        <w:t>. This is a memory leak. So both the row pointer array and individual rows should be deleted separately.</w:t>
      </w:r>
    </w:p>
    <w:p w14:paraId="08841575" w14:textId="77777777" w:rsidR="00EF777E" w:rsidRDefault="00EF777E" w:rsidP="00F97799">
      <w:pPr>
        <w:rPr>
          <w:lang w:val="en"/>
        </w:rPr>
      </w:pPr>
    </w:p>
    <w:p w14:paraId="7B8B1EA0" w14:textId="01CF4B30" w:rsidR="00F97799" w:rsidRDefault="00F97799" w:rsidP="00F97799">
      <w:pPr>
        <w:rPr>
          <w:lang w:val="en"/>
        </w:rPr>
      </w:pPr>
      <w:r w:rsidRPr="00F97799">
        <w:rPr>
          <w:lang w:val="en"/>
        </w:rPr>
        <w:lastRenderedPageBreak/>
        <w:t>For two students and three subjects, sketch the pointer variable, the array of two row pointers and the two separately allocated rows. Label marks, marks[0] and marks[0][0].</w:t>
      </w:r>
    </w:p>
    <w:p w14:paraId="1668DFF7" w14:textId="205DD5A8" w:rsidR="00F97799" w:rsidRDefault="008B25FC" w:rsidP="008B25FC">
      <w:pPr>
        <w:pStyle w:val="ListParagraph"/>
        <w:numPr>
          <w:ilvl w:val="0"/>
          <w:numId w:val="32"/>
        </w:numPr>
        <w:rPr>
          <w:lang w:val="en"/>
        </w:rPr>
      </w:pPr>
      <w:r>
        <w:rPr>
          <w:lang w:val="en"/>
        </w:rPr>
        <w:t>Base pointer – on the stack (stores the address of pointer array)</w:t>
      </w:r>
    </w:p>
    <w:tbl>
      <w:tblPr>
        <w:tblStyle w:val="TableGrid"/>
        <w:tblW w:w="0" w:type="auto"/>
        <w:tblInd w:w="720" w:type="dxa"/>
        <w:tblLook w:val="04A0" w:firstRow="1" w:lastRow="0" w:firstColumn="1" w:lastColumn="0" w:noHBand="0" w:noVBand="1"/>
      </w:tblPr>
      <w:tblGrid>
        <w:gridCol w:w="2863"/>
        <w:gridCol w:w="2262"/>
        <w:gridCol w:w="3505"/>
      </w:tblGrid>
      <w:tr w:rsidR="008B25FC" w14:paraId="32E24792" w14:textId="77777777" w:rsidTr="008B25FC">
        <w:tc>
          <w:tcPr>
            <w:tcW w:w="2863" w:type="dxa"/>
          </w:tcPr>
          <w:p w14:paraId="6D09B62F" w14:textId="5138273D" w:rsidR="008B25FC" w:rsidRDefault="008B25FC" w:rsidP="008B25FC">
            <w:pPr>
              <w:pStyle w:val="ListParagraph"/>
              <w:ind w:left="0"/>
              <w:rPr>
                <w:lang w:val="en"/>
              </w:rPr>
            </w:pPr>
            <w:r>
              <w:rPr>
                <w:lang w:val="en"/>
              </w:rPr>
              <w:t>Var name</w:t>
            </w:r>
          </w:p>
        </w:tc>
        <w:tc>
          <w:tcPr>
            <w:tcW w:w="2262" w:type="dxa"/>
          </w:tcPr>
          <w:p w14:paraId="289F0BC2" w14:textId="20911510" w:rsidR="008B25FC" w:rsidRDefault="008B25FC" w:rsidP="008B25FC">
            <w:pPr>
              <w:pStyle w:val="ListParagraph"/>
              <w:ind w:left="0"/>
              <w:rPr>
                <w:lang w:val="en"/>
              </w:rPr>
            </w:pPr>
            <w:r>
              <w:rPr>
                <w:lang w:val="en"/>
              </w:rPr>
              <w:t>Data type</w:t>
            </w:r>
          </w:p>
        </w:tc>
        <w:tc>
          <w:tcPr>
            <w:tcW w:w="3505" w:type="dxa"/>
          </w:tcPr>
          <w:p w14:paraId="7892CD7E" w14:textId="54FF0936" w:rsidR="008B25FC" w:rsidRDefault="008B25FC" w:rsidP="008B25FC">
            <w:pPr>
              <w:pStyle w:val="ListParagraph"/>
              <w:ind w:left="0"/>
              <w:rPr>
                <w:lang w:val="en"/>
              </w:rPr>
            </w:pPr>
            <w:r>
              <w:rPr>
                <w:lang w:val="en"/>
              </w:rPr>
              <w:t xml:space="preserve">Hold address of </w:t>
            </w:r>
          </w:p>
        </w:tc>
      </w:tr>
      <w:tr w:rsidR="008B25FC" w14:paraId="5541463B" w14:textId="77777777" w:rsidTr="008B25FC">
        <w:tc>
          <w:tcPr>
            <w:tcW w:w="2863" w:type="dxa"/>
          </w:tcPr>
          <w:p w14:paraId="2DE07BFD" w14:textId="3D0C9DE4" w:rsidR="008B25FC" w:rsidRDefault="008B25FC" w:rsidP="008B25FC">
            <w:pPr>
              <w:pStyle w:val="ListParagraph"/>
              <w:ind w:left="0"/>
              <w:rPr>
                <w:lang w:val="en"/>
              </w:rPr>
            </w:pPr>
            <w:r>
              <w:rPr>
                <w:lang w:val="en"/>
              </w:rPr>
              <w:t>marks</w:t>
            </w:r>
          </w:p>
        </w:tc>
        <w:tc>
          <w:tcPr>
            <w:tcW w:w="2262" w:type="dxa"/>
          </w:tcPr>
          <w:p w14:paraId="18016B7C" w14:textId="114BE7C5" w:rsidR="008B25FC" w:rsidRDefault="008B25FC" w:rsidP="008B25FC">
            <w:pPr>
              <w:pStyle w:val="ListParagraph"/>
              <w:ind w:left="0"/>
              <w:rPr>
                <w:lang w:val="en"/>
              </w:rPr>
            </w:pPr>
            <w:r>
              <w:rPr>
                <w:lang w:val="en"/>
              </w:rPr>
              <w:t>Int**</w:t>
            </w:r>
          </w:p>
        </w:tc>
        <w:tc>
          <w:tcPr>
            <w:tcW w:w="3505" w:type="dxa"/>
          </w:tcPr>
          <w:p w14:paraId="09852DF8" w14:textId="7AA15A47" w:rsidR="008B25FC" w:rsidRDefault="008B25FC" w:rsidP="008B25FC">
            <w:pPr>
              <w:pStyle w:val="ListParagraph"/>
              <w:ind w:left="0"/>
              <w:rPr>
                <w:lang w:val="en"/>
              </w:rPr>
            </w:pPr>
            <w:r>
              <w:rPr>
                <w:lang w:val="en"/>
              </w:rPr>
              <w:t>The row pointer array (marks[0])</w:t>
            </w:r>
          </w:p>
        </w:tc>
      </w:tr>
    </w:tbl>
    <w:p w14:paraId="7971B735" w14:textId="77777777" w:rsidR="008B25FC" w:rsidRDefault="008B25FC" w:rsidP="008B25FC">
      <w:pPr>
        <w:pStyle w:val="ListParagraph"/>
        <w:rPr>
          <w:lang w:val="en"/>
        </w:rPr>
      </w:pPr>
    </w:p>
    <w:p w14:paraId="352F05F2" w14:textId="070926CB" w:rsidR="008B25FC" w:rsidRDefault="008B25FC" w:rsidP="008B25FC">
      <w:pPr>
        <w:pStyle w:val="ListParagraph"/>
        <w:numPr>
          <w:ilvl w:val="0"/>
          <w:numId w:val="32"/>
        </w:numPr>
        <w:rPr>
          <w:lang w:val="en"/>
        </w:rPr>
      </w:pPr>
      <w:r>
        <w:rPr>
          <w:lang w:val="en"/>
        </w:rPr>
        <w:t>Array of row pointer – on the heap (stores address of separate rows)</w:t>
      </w:r>
    </w:p>
    <w:tbl>
      <w:tblPr>
        <w:tblStyle w:val="TableGrid"/>
        <w:tblW w:w="0" w:type="auto"/>
        <w:tblInd w:w="720" w:type="dxa"/>
        <w:tblLook w:val="04A0" w:firstRow="1" w:lastRow="0" w:firstColumn="1" w:lastColumn="0" w:noHBand="0" w:noVBand="1"/>
      </w:tblPr>
      <w:tblGrid>
        <w:gridCol w:w="2854"/>
        <w:gridCol w:w="2891"/>
        <w:gridCol w:w="2885"/>
      </w:tblGrid>
      <w:tr w:rsidR="008B25FC" w14:paraId="55225E8B" w14:textId="77777777" w:rsidTr="008B25FC">
        <w:tc>
          <w:tcPr>
            <w:tcW w:w="3116" w:type="dxa"/>
          </w:tcPr>
          <w:p w14:paraId="0DF8852A" w14:textId="738EA507" w:rsidR="008B25FC" w:rsidRDefault="008B25FC" w:rsidP="008B25FC">
            <w:pPr>
              <w:pStyle w:val="ListParagraph"/>
              <w:ind w:left="0"/>
              <w:rPr>
                <w:lang w:val="en"/>
              </w:rPr>
            </w:pPr>
            <w:r>
              <w:rPr>
                <w:lang w:val="en"/>
              </w:rPr>
              <w:t>Index</w:t>
            </w:r>
          </w:p>
        </w:tc>
        <w:tc>
          <w:tcPr>
            <w:tcW w:w="3117" w:type="dxa"/>
          </w:tcPr>
          <w:p w14:paraId="12194DA4" w14:textId="54FA3E90" w:rsidR="008B25FC" w:rsidRDefault="008B25FC" w:rsidP="008B25FC">
            <w:pPr>
              <w:pStyle w:val="ListParagraph"/>
              <w:ind w:left="0"/>
              <w:rPr>
                <w:lang w:val="en"/>
              </w:rPr>
            </w:pPr>
            <w:r>
              <w:rPr>
                <w:lang w:val="en"/>
              </w:rPr>
              <w:t>Pointer var</w:t>
            </w:r>
          </w:p>
        </w:tc>
        <w:tc>
          <w:tcPr>
            <w:tcW w:w="3117" w:type="dxa"/>
          </w:tcPr>
          <w:p w14:paraId="6FC43496" w14:textId="5642B09A" w:rsidR="008B25FC" w:rsidRDefault="008B25FC" w:rsidP="008B25FC">
            <w:pPr>
              <w:pStyle w:val="ListParagraph"/>
              <w:ind w:left="0"/>
              <w:rPr>
                <w:lang w:val="en"/>
              </w:rPr>
            </w:pPr>
            <w:r>
              <w:rPr>
                <w:lang w:val="en"/>
              </w:rPr>
              <w:t>Holds address of</w:t>
            </w:r>
          </w:p>
        </w:tc>
      </w:tr>
      <w:tr w:rsidR="008B25FC" w14:paraId="4AC7DD7C" w14:textId="77777777" w:rsidTr="008B25FC">
        <w:tc>
          <w:tcPr>
            <w:tcW w:w="3116" w:type="dxa"/>
          </w:tcPr>
          <w:p w14:paraId="2291E4AC" w14:textId="577DD9BD" w:rsidR="008B25FC" w:rsidRDefault="008B25FC" w:rsidP="008B25FC">
            <w:pPr>
              <w:pStyle w:val="ListParagraph"/>
              <w:ind w:left="0"/>
              <w:rPr>
                <w:lang w:val="en"/>
              </w:rPr>
            </w:pPr>
            <w:r>
              <w:rPr>
                <w:lang w:val="en"/>
              </w:rPr>
              <w:t>0</w:t>
            </w:r>
          </w:p>
        </w:tc>
        <w:tc>
          <w:tcPr>
            <w:tcW w:w="3117" w:type="dxa"/>
          </w:tcPr>
          <w:p w14:paraId="51FE5CB8" w14:textId="08BA2391" w:rsidR="008B25FC" w:rsidRDefault="008B25FC" w:rsidP="008B25FC">
            <w:pPr>
              <w:pStyle w:val="ListParagraph"/>
              <w:ind w:left="0"/>
              <w:rPr>
                <w:lang w:val="en"/>
              </w:rPr>
            </w:pPr>
            <w:r>
              <w:rPr>
                <w:lang w:val="en"/>
              </w:rPr>
              <w:t>marks[</w:t>
            </w:r>
            <w:r>
              <w:rPr>
                <w:lang w:val="en"/>
              </w:rPr>
              <w:t>0</w:t>
            </w:r>
            <w:r>
              <w:rPr>
                <w:lang w:val="en"/>
              </w:rPr>
              <w:t>]</w:t>
            </w:r>
          </w:p>
        </w:tc>
        <w:tc>
          <w:tcPr>
            <w:tcW w:w="3117" w:type="dxa"/>
          </w:tcPr>
          <w:p w14:paraId="2637EE90" w14:textId="68D4B55E" w:rsidR="008B25FC" w:rsidRDefault="008B25FC" w:rsidP="008B25FC">
            <w:pPr>
              <w:pStyle w:val="ListParagraph"/>
              <w:ind w:left="0"/>
              <w:rPr>
                <w:lang w:val="en"/>
              </w:rPr>
            </w:pPr>
            <w:r>
              <w:rPr>
                <w:lang w:val="en"/>
              </w:rPr>
              <w:t>Start of row 0 – student1</w:t>
            </w:r>
          </w:p>
        </w:tc>
      </w:tr>
      <w:tr w:rsidR="008B25FC" w14:paraId="0CC663B3" w14:textId="77777777" w:rsidTr="008B25FC">
        <w:tc>
          <w:tcPr>
            <w:tcW w:w="3116" w:type="dxa"/>
          </w:tcPr>
          <w:p w14:paraId="7088A959" w14:textId="121700AE" w:rsidR="008B25FC" w:rsidRDefault="008B25FC" w:rsidP="008B25FC">
            <w:pPr>
              <w:pStyle w:val="ListParagraph"/>
              <w:ind w:left="0"/>
              <w:rPr>
                <w:lang w:val="en"/>
              </w:rPr>
            </w:pPr>
            <w:r>
              <w:rPr>
                <w:lang w:val="en"/>
              </w:rPr>
              <w:t>1</w:t>
            </w:r>
          </w:p>
        </w:tc>
        <w:tc>
          <w:tcPr>
            <w:tcW w:w="3117" w:type="dxa"/>
          </w:tcPr>
          <w:p w14:paraId="45D5AA3A" w14:textId="03774C87" w:rsidR="008B25FC" w:rsidRDefault="008B25FC" w:rsidP="008B25FC">
            <w:pPr>
              <w:pStyle w:val="ListParagraph"/>
              <w:ind w:left="0"/>
              <w:rPr>
                <w:lang w:val="en"/>
              </w:rPr>
            </w:pPr>
            <w:r>
              <w:rPr>
                <w:lang w:val="en"/>
              </w:rPr>
              <w:t>marks[1]</w:t>
            </w:r>
          </w:p>
        </w:tc>
        <w:tc>
          <w:tcPr>
            <w:tcW w:w="3117" w:type="dxa"/>
          </w:tcPr>
          <w:p w14:paraId="30F04651" w14:textId="0C157A2D" w:rsidR="008B25FC" w:rsidRDefault="008B25FC" w:rsidP="008B25FC">
            <w:pPr>
              <w:pStyle w:val="ListParagraph"/>
              <w:ind w:left="0"/>
              <w:rPr>
                <w:lang w:val="en"/>
              </w:rPr>
            </w:pPr>
            <w:r>
              <w:rPr>
                <w:lang w:val="en"/>
              </w:rPr>
              <w:t xml:space="preserve">Start of row </w:t>
            </w:r>
            <w:r>
              <w:rPr>
                <w:lang w:val="en"/>
              </w:rPr>
              <w:t>1</w:t>
            </w:r>
            <w:r>
              <w:rPr>
                <w:lang w:val="en"/>
              </w:rPr>
              <w:t xml:space="preserve"> – student</w:t>
            </w:r>
            <w:r>
              <w:rPr>
                <w:lang w:val="en"/>
              </w:rPr>
              <w:t>2</w:t>
            </w:r>
          </w:p>
        </w:tc>
      </w:tr>
    </w:tbl>
    <w:p w14:paraId="1A155D10" w14:textId="77777777" w:rsidR="008B25FC" w:rsidRDefault="008B25FC" w:rsidP="008B25FC">
      <w:pPr>
        <w:pStyle w:val="ListParagraph"/>
        <w:rPr>
          <w:lang w:val="en"/>
        </w:rPr>
      </w:pPr>
    </w:p>
    <w:p w14:paraId="7F409046" w14:textId="4C3729C7" w:rsidR="008B25FC" w:rsidRDefault="008B25FC" w:rsidP="008B25FC">
      <w:pPr>
        <w:pStyle w:val="ListParagraph"/>
        <w:numPr>
          <w:ilvl w:val="0"/>
          <w:numId w:val="32"/>
        </w:numPr>
        <w:rPr>
          <w:lang w:val="en"/>
        </w:rPr>
      </w:pPr>
      <w:r>
        <w:rPr>
          <w:lang w:val="en"/>
        </w:rPr>
        <w:t>Separate allocated rows – on the heap (stores the actual marks values for the 3 subjects)</w:t>
      </w:r>
    </w:p>
    <w:p w14:paraId="00D70C34" w14:textId="3187200C" w:rsidR="008B25FC" w:rsidRDefault="008B25FC" w:rsidP="008B25FC">
      <w:pPr>
        <w:pStyle w:val="ListParagraph"/>
        <w:rPr>
          <w:lang w:val="en"/>
        </w:rPr>
      </w:pPr>
      <w:r>
        <w:rPr>
          <w:lang w:val="en"/>
        </w:rPr>
        <w:t>Row 0 – student1</w:t>
      </w:r>
    </w:p>
    <w:tbl>
      <w:tblPr>
        <w:tblStyle w:val="TableGrid"/>
        <w:tblW w:w="0" w:type="auto"/>
        <w:tblInd w:w="720" w:type="dxa"/>
        <w:tblLook w:val="04A0" w:firstRow="1" w:lastRow="0" w:firstColumn="1" w:lastColumn="0" w:noHBand="0" w:noVBand="1"/>
      </w:tblPr>
      <w:tblGrid>
        <w:gridCol w:w="2876"/>
        <w:gridCol w:w="2877"/>
        <w:gridCol w:w="2877"/>
      </w:tblGrid>
      <w:tr w:rsidR="008B25FC" w14:paraId="60A3D2BE" w14:textId="77777777" w:rsidTr="008B25FC">
        <w:tc>
          <w:tcPr>
            <w:tcW w:w="2876" w:type="dxa"/>
          </w:tcPr>
          <w:p w14:paraId="4E66F7E1" w14:textId="31738DA8" w:rsidR="008B25FC" w:rsidRDefault="008B25FC" w:rsidP="008B25FC">
            <w:pPr>
              <w:pStyle w:val="ListParagraph"/>
              <w:ind w:left="0"/>
              <w:rPr>
                <w:lang w:val="en"/>
              </w:rPr>
            </w:pPr>
            <w:r>
              <w:rPr>
                <w:lang w:val="en"/>
              </w:rPr>
              <w:t>Subj1 – Index0</w:t>
            </w:r>
          </w:p>
        </w:tc>
        <w:tc>
          <w:tcPr>
            <w:tcW w:w="2877" w:type="dxa"/>
          </w:tcPr>
          <w:p w14:paraId="5F40641A" w14:textId="6944A655" w:rsidR="008B25FC" w:rsidRDefault="008B25FC" w:rsidP="008B25FC">
            <w:pPr>
              <w:pStyle w:val="ListParagraph"/>
              <w:ind w:left="0"/>
              <w:rPr>
                <w:lang w:val="en"/>
              </w:rPr>
            </w:pPr>
            <w:r>
              <w:rPr>
                <w:lang w:val="en"/>
              </w:rPr>
              <w:t>Subj</w:t>
            </w:r>
            <w:r>
              <w:rPr>
                <w:lang w:val="en"/>
              </w:rPr>
              <w:t>2</w:t>
            </w:r>
            <w:r>
              <w:rPr>
                <w:lang w:val="en"/>
              </w:rPr>
              <w:t xml:space="preserve"> – Index</w:t>
            </w:r>
            <w:r>
              <w:rPr>
                <w:lang w:val="en"/>
              </w:rPr>
              <w:t>1</w:t>
            </w:r>
          </w:p>
        </w:tc>
        <w:tc>
          <w:tcPr>
            <w:tcW w:w="2877" w:type="dxa"/>
          </w:tcPr>
          <w:p w14:paraId="444D32D4" w14:textId="0EA42B4B" w:rsidR="008B25FC" w:rsidRDefault="008B25FC" w:rsidP="008B25FC">
            <w:pPr>
              <w:pStyle w:val="ListParagraph"/>
              <w:ind w:left="0"/>
              <w:rPr>
                <w:lang w:val="en"/>
              </w:rPr>
            </w:pPr>
            <w:r>
              <w:rPr>
                <w:lang w:val="en"/>
              </w:rPr>
              <w:t>Subj</w:t>
            </w:r>
            <w:r>
              <w:rPr>
                <w:lang w:val="en"/>
              </w:rPr>
              <w:t>3</w:t>
            </w:r>
            <w:r>
              <w:rPr>
                <w:lang w:val="en"/>
              </w:rPr>
              <w:t xml:space="preserve"> – Index</w:t>
            </w:r>
            <w:r>
              <w:rPr>
                <w:lang w:val="en"/>
              </w:rPr>
              <w:t>2</w:t>
            </w:r>
          </w:p>
        </w:tc>
      </w:tr>
      <w:tr w:rsidR="008B25FC" w14:paraId="67AA7332" w14:textId="77777777" w:rsidTr="008B25FC">
        <w:tc>
          <w:tcPr>
            <w:tcW w:w="2876" w:type="dxa"/>
          </w:tcPr>
          <w:p w14:paraId="07D8BA2A" w14:textId="36BCA46F" w:rsidR="008B25FC" w:rsidRDefault="008B25FC" w:rsidP="008B25FC">
            <w:pPr>
              <w:pStyle w:val="ListParagraph"/>
              <w:ind w:left="0"/>
              <w:rPr>
                <w:lang w:val="en"/>
              </w:rPr>
            </w:pPr>
            <w:r>
              <w:rPr>
                <w:lang w:val="en"/>
              </w:rPr>
              <w:t>marks[0][0]</w:t>
            </w:r>
          </w:p>
        </w:tc>
        <w:tc>
          <w:tcPr>
            <w:tcW w:w="2877" w:type="dxa"/>
          </w:tcPr>
          <w:p w14:paraId="206A8965" w14:textId="0A759691" w:rsidR="008B25FC" w:rsidRDefault="008B25FC" w:rsidP="008B25FC">
            <w:pPr>
              <w:pStyle w:val="ListParagraph"/>
              <w:ind w:left="0"/>
              <w:rPr>
                <w:lang w:val="en"/>
              </w:rPr>
            </w:pPr>
            <w:r>
              <w:rPr>
                <w:lang w:val="en"/>
              </w:rPr>
              <w:t>marks[0][1]</w:t>
            </w:r>
          </w:p>
        </w:tc>
        <w:tc>
          <w:tcPr>
            <w:tcW w:w="2877" w:type="dxa"/>
          </w:tcPr>
          <w:p w14:paraId="32259AA5" w14:textId="286292B0" w:rsidR="008B25FC" w:rsidRDefault="008B25FC" w:rsidP="008B25FC">
            <w:pPr>
              <w:pStyle w:val="ListParagraph"/>
              <w:ind w:left="0"/>
              <w:rPr>
                <w:lang w:val="en"/>
              </w:rPr>
            </w:pPr>
            <w:r>
              <w:rPr>
                <w:lang w:val="en"/>
              </w:rPr>
              <w:t>marks[0][</w:t>
            </w:r>
            <w:r>
              <w:rPr>
                <w:lang w:val="en"/>
              </w:rPr>
              <w:t>2</w:t>
            </w:r>
            <w:r>
              <w:rPr>
                <w:lang w:val="en"/>
              </w:rPr>
              <w:t>]</w:t>
            </w:r>
          </w:p>
        </w:tc>
      </w:tr>
    </w:tbl>
    <w:p w14:paraId="498629D5" w14:textId="77C7D507" w:rsidR="008B25FC" w:rsidRDefault="008B25FC" w:rsidP="008B25FC">
      <w:pPr>
        <w:pStyle w:val="ListParagraph"/>
        <w:rPr>
          <w:lang w:val="en"/>
        </w:rPr>
      </w:pPr>
      <w:r>
        <w:rPr>
          <w:lang w:val="en"/>
        </w:rPr>
        <w:t xml:space="preserve">Row </w:t>
      </w:r>
      <w:r>
        <w:rPr>
          <w:lang w:val="en"/>
        </w:rPr>
        <w:t>1</w:t>
      </w:r>
      <w:r>
        <w:rPr>
          <w:lang w:val="en"/>
        </w:rPr>
        <w:t xml:space="preserve"> – student</w:t>
      </w:r>
      <w:r>
        <w:rPr>
          <w:lang w:val="en"/>
        </w:rPr>
        <w:t>2</w:t>
      </w:r>
    </w:p>
    <w:tbl>
      <w:tblPr>
        <w:tblStyle w:val="TableGrid"/>
        <w:tblW w:w="0" w:type="auto"/>
        <w:tblInd w:w="720" w:type="dxa"/>
        <w:tblLook w:val="04A0" w:firstRow="1" w:lastRow="0" w:firstColumn="1" w:lastColumn="0" w:noHBand="0" w:noVBand="1"/>
      </w:tblPr>
      <w:tblGrid>
        <w:gridCol w:w="2876"/>
        <w:gridCol w:w="2877"/>
        <w:gridCol w:w="2877"/>
      </w:tblGrid>
      <w:tr w:rsidR="008B25FC" w14:paraId="0F0DE49D" w14:textId="77777777" w:rsidTr="005D3A0E">
        <w:tc>
          <w:tcPr>
            <w:tcW w:w="3116" w:type="dxa"/>
          </w:tcPr>
          <w:p w14:paraId="3AFFB83B" w14:textId="77777777" w:rsidR="008B25FC" w:rsidRDefault="008B25FC" w:rsidP="005D3A0E">
            <w:pPr>
              <w:pStyle w:val="ListParagraph"/>
              <w:ind w:left="0"/>
              <w:rPr>
                <w:lang w:val="en"/>
              </w:rPr>
            </w:pPr>
            <w:r>
              <w:rPr>
                <w:lang w:val="en"/>
              </w:rPr>
              <w:t>Subj1 – Index0</w:t>
            </w:r>
          </w:p>
        </w:tc>
        <w:tc>
          <w:tcPr>
            <w:tcW w:w="3117" w:type="dxa"/>
          </w:tcPr>
          <w:p w14:paraId="7F4B7FD4" w14:textId="77777777" w:rsidR="008B25FC" w:rsidRDefault="008B25FC" w:rsidP="005D3A0E">
            <w:pPr>
              <w:pStyle w:val="ListParagraph"/>
              <w:ind w:left="0"/>
              <w:rPr>
                <w:lang w:val="en"/>
              </w:rPr>
            </w:pPr>
            <w:r>
              <w:rPr>
                <w:lang w:val="en"/>
              </w:rPr>
              <w:t>Subj2 – Index1</w:t>
            </w:r>
          </w:p>
        </w:tc>
        <w:tc>
          <w:tcPr>
            <w:tcW w:w="3117" w:type="dxa"/>
          </w:tcPr>
          <w:p w14:paraId="0E73E466" w14:textId="77777777" w:rsidR="008B25FC" w:rsidRDefault="008B25FC" w:rsidP="005D3A0E">
            <w:pPr>
              <w:pStyle w:val="ListParagraph"/>
              <w:ind w:left="0"/>
              <w:rPr>
                <w:lang w:val="en"/>
              </w:rPr>
            </w:pPr>
            <w:r>
              <w:rPr>
                <w:lang w:val="en"/>
              </w:rPr>
              <w:t>Subj3 – Index2</w:t>
            </w:r>
          </w:p>
        </w:tc>
      </w:tr>
      <w:tr w:rsidR="008B25FC" w14:paraId="7EE3BC9E" w14:textId="77777777" w:rsidTr="005D3A0E">
        <w:tc>
          <w:tcPr>
            <w:tcW w:w="3116" w:type="dxa"/>
          </w:tcPr>
          <w:p w14:paraId="2308206C" w14:textId="0444495D" w:rsidR="008B25FC" w:rsidRDefault="008B25FC" w:rsidP="005D3A0E">
            <w:pPr>
              <w:pStyle w:val="ListParagraph"/>
              <w:ind w:left="0"/>
              <w:rPr>
                <w:lang w:val="en"/>
              </w:rPr>
            </w:pPr>
            <w:r>
              <w:rPr>
                <w:lang w:val="en"/>
              </w:rPr>
              <w:t>marks[</w:t>
            </w:r>
            <w:r>
              <w:rPr>
                <w:lang w:val="en"/>
              </w:rPr>
              <w:t>1</w:t>
            </w:r>
            <w:r>
              <w:rPr>
                <w:lang w:val="en"/>
              </w:rPr>
              <w:t>][0]</w:t>
            </w:r>
          </w:p>
        </w:tc>
        <w:tc>
          <w:tcPr>
            <w:tcW w:w="3117" w:type="dxa"/>
          </w:tcPr>
          <w:p w14:paraId="09D08A5B" w14:textId="1FBDE371" w:rsidR="008B25FC" w:rsidRDefault="008B25FC" w:rsidP="005D3A0E">
            <w:pPr>
              <w:pStyle w:val="ListParagraph"/>
              <w:ind w:left="0"/>
              <w:rPr>
                <w:lang w:val="en"/>
              </w:rPr>
            </w:pPr>
            <w:r>
              <w:rPr>
                <w:lang w:val="en"/>
              </w:rPr>
              <w:t>marks[</w:t>
            </w:r>
            <w:r>
              <w:rPr>
                <w:lang w:val="en"/>
              </w:rPr>
              <w:t>1</w:t>
            </w:r>
            <w:r>
              <w:rPr>
                <w:lang w:val="en"/>
              </w:rPr>
              <w:t>][1]</w:t>
            </w:r>
          </w:p>
        </w:tc>
        <w:tc>
          <w:tcPr>
            <w:tcW w:w="3117" w:type="dxa"/>
          </w:tcPr>
          <w:p w14:paraId="2058849A" w14:textId="55263BA3" w:rsidR="008B25FC" w:rsidRDefault="008B25FC" w:rsidP="005D3A0E">
            <w:pPr>
              <w:pStyle w:val="ListParagraph"/>
              <w:ind w:left="0"/>
              <w:rPr>
                <w:lang w:val="en"/>
              </w:rPr>
            </w:pPr>
            <w:r>
              <w:rPr>
                <w:lang w:val="en"/>
              </w:rPr>
              <w:t>marks[</w:t>
            </w:r>
            <w:r>
              <w:rPr>
                <w:lang w:val="en"/>
              </w:rPr>
              <w:t>1</w:t>
            </w:r>
            <w:r>
              <w:rPr>
                <w:lang w:val="en"/>
              </w:rPr>
              <w:t>][2]</w:t>
            </w:r>
          </w:p>
        </w:tc>
      </w:tr>
    </w:tbl>
    <w:p w14:paraId="2791EAB1" w14:textId="0C75F65A" w:rsidR="008B25FC" w:rsidRDefault="008B25FC" w:rsidP="008B25FC">
      <w:pPr>
        <w:pStyle w:val="ListParagraph"/>
        <w:rPr>
          <w:lang w:val="en"/>
        </w:rPr>
      </w:pPr>
      <w:r>
        <w:rPr>
          <w:lang w:val="en"/>
        </w:rPr>
        <w:t xml:space="preserve">Marks </w:t>
      </w:r>
      <w:r w:rsidRPr="008B25FC">
        <w:rPr>
          <w:lang w:val="en"/>
        </w:rPr>
        <w:sym w:font="Wingdings" w:char="F0E0"/>
      </w:r>
      <w:r>
        <w:rPr>
          <w:lang w:val="en"/>
        </w:rPr>
        <w:t xml:space="preserve"> master pointer pointing to array of row </w:t>
      </w:r>
      <w:proofErr w:type="spellStart"/>
      <w:r>
        <w:rPr>
          <w:lang w:val="en"/>
        </w:rPr>
        <w:t>ptrs</w:t>
      </w:r>
      <w:proofErr w:type="spellEnd"/>
    </w:p>
    <w:p w14:paraId="42238670" w14:textId="4FF8FEEB" w:rsidR="008B25FC" w:rsidRDefault="008B25FC" w:rsidP="008B25FC">
      <w:pPr>
        <w:pStyle w:val="ListParagraph"/>
        <w:rPr>
          <w:lang w:val="en"/>
        </w:rPr>
      </w:pPr>
      <w:r>
        <w:rPr>
          <w:lang w:val="en"/>
        </w:rPr>
        <w:t xml:space="preserve">Marks[0] </w:t>
      </w:r>
      <w:r w:rsidRPr="008B25FC">
        <w:rPr>
          <w:lang w:val="en"/>
        </w:rPr>
        <w:sym w:font="Wingdings" w:char="F0E0"/>
      </w:r>
      <w:r>
        <w:rPr>
          <w:lang w:val="en"/>
        </w:rPr>
        <w:t xml:space="preserve"> specific row </w:t>
      </w:r>
      <w:proofErr w:type="spellStart"/>
      <w:r>
        <w:rPr>
          <w:lang w:val="en"/>
        </w:rPr>
        <w:t>ptr</w:t>
      </w:r>
      <w:proofErr w:type="spellEnd"/>
      <w:r>
        <w:rPr>
          <w:lang w:val="en"/>
        </w:rPr>
        <w:t xml:space="preserve"> pointing to Studnet1’s subjects</w:t>
      </w:r>
    </w:p>
    <w:p w14:paraId="632F8A24" w14:textId="48F37279" w:rsidR="008B25FC" w:rsidRPr="008B25FC" w:rsidRDefault="008B25FC" w:rsidP="008B25FC">
      <w:pPr>
        <w:pStyle w:val="ListParagraph"/>
        <w:rPr>
          <w:lang w:val="en"/>
        </w:rPr>
      </w:pPr>
      <w:r>
        <w:rPr>
          <w:lang w:val="en"/>
        </w:rPr>
        <w:t xml:space="preserve">Marks[0][0] </w:t>
      </w:r>
      <w:r w:rsidRPr="008B25FC">
        <w:rPr>
          <w:lang w:val="en"/>
        </w:rPr>
        <w:sym w:font="Wingdings" w:char="F0E0"/>
      </w:r>
      <w:r>
        <w:rPr>
          <w:lang w:val="en"/>
        </w:rPr>
        <w:t xml:space="preserve"> is the actual int value/marks inside the first slot of first row</w:t>
      </w:r>
    </w:p>
    <w:p w14:paraId="4EE5CD0E" w14:textId="45119722" w:rsidR="009B7F4A" w:rsidRDefault="009B7F4A" w:rsidP="009B7F4A">
      <w:pPr>
        <w:pStyle w:val="Heading1"/>
      </w:pPr>
      <w:r>
        <w:t>Task 5</w:t>
      </w:r>
    </w:p>
    <w:p w14:paraId="0642E207" w14:textId="7EC331EF" w:rsidR="009B7F4A" w:rsidRDefault="009A4CD7" w:rsidP="009B7F4A">
      <w:r w:rsidRPr="009A4CD7">
        <w:drawing>
          <wp:inline distT="0" distB="0" distL="0" distR="0" wp14:anchorId="215F9F14" wp14:editId="1D326EC8">
            <wp:extent cx="4438592" cy="2656936"/>
            <wp:effectExtent l="0" t="0" r="635" b="0"/>
            <wp:docPr id="157707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78672" name=""/>
                    <pic:cNvPicPr/>
                  </pic:nvPicPr>
                  <pic:blipFill>
                    <a:blip r:embed="rId15"/>
                    <a:stretch>
                      <a:fillRect/>
                    </a:stretch>
                  </pic:blipFill>
                  <pic:spPr>
                    <a:xfrm>
                      <a:off x="0" y="0"/>
                      <a:ext cx="4470138" cy="2675819"/>
                    </a:xfrm>
                    <a:prstGeom prst="rect">
                      <a:avLst/>
                    </a:prstGeom>
                  </pic:spPr>
                </pic:pic>
              </a:graphicData>
            </a:graphic>
          </wp:inline>
        </w:drawing>
      </w:r>
    </w:p>
    <w:p w14:paraId="1E2E1E18" w14:textId="6C8316A9" w:rsidR="008B25FC" w:rsidRDefault="008B25FC" w:rsidP="009A4CD7">
      <w:pPr>
        <w:rPr>
          <w:lang w:val="en"/>
        </w:rPr>
      </w:pPr>
      <w:r w:rsidRPr="008B25FC">
        <w:rPr>
          <w:lang w:val="en"/>
        </w:rPr>
        <w:t>Explain why changing n alone does not increase the old block’s capacity.</w:t>
      </w:r>
    </w:p>
    <w:p w14:paraId="07F1A15B" w14:textId="402EFF13" w:rsidR="009A4CD7" w:rsidRPr="008B25FC" w:rsidRDefault="009A4CD7" w:rsidP="009A4CD7">
      <w:pPr>
        <w:rPr>
          <w:lang w:val="en"/>
        </w:rPr>
      </w:pPr>
      <w:r>
        <w:rPr>
          <w:lang w:val="en"/>
        </w:rPr>
        <w:t xml:space="preserve">Changing n alone wont increase the capacity as it’s a var on stack with no permanent link to the heap. Also, the heap allocations are fixed on time of creation – they </w:t>
      </w:r>
      <w:proofErr w:type="spellStart"/>
      <w:r>
        <w:rPr>
          <w:lang w:val="en"/>
        </w:rPr>
        <w:t>cant</w:t>
      </w:r>
      <w:proofErr w:type="spellEnd"/>
      <w:r>
        <w:rPr>
          <w:lang w:val="en"/>
        </w:rPr>
        <w:t xml:space="preserve"> stretch as adj memory are usually occupied by other data.</w:t>
      </w:r>
    </w:p>
    <w:p w14:paraId="2DFAFC44" w14:textId="7BD256D4" w:rsidR="009B7F4A" w:rsidRDefault="009B7F4A" w:rsidP="009B7F4A">
      <w:pPr>
        <w:pStyle w:val="Heading1"/>
      </w:pPr>
      <w:r>
        <w:lastRenderedPageBreak/>
        <w:t>Task 6</w:t>
      </w:r>
    </w:p>
    <w:tbl>
      <w:tblPr>
        <w:tblStyle w:val="TableGrid"/>
        <w:tblW w:w="0" w:type="auto"/>
        <w:tblLook w:val="04A0" w:firstRow="1" w:lastRow="0" w:firstColumn="1" w:lastColumn="0" w:noHBand="0" w:noVBand="1"/>
      </w:tblPr>
      <w:tblGrid>
        <w:gridCol w:w="1345"/>
        <w:gridCol w:w="2880"/>
        <w:gridCol w:w="5125"/>
      </w:tblGrid>
      <w:tr w:rsidR="002720CE" w14:paraId="1C605F3F" w14:textId="77777777" w:rsidTr="002720CE">
        <w:tc>
          <w:tcPr>
            <w:tcW w:w="1345" w:type="dxa"/>
          </w:tcPr>
          <w:p w14:paraId="0A95CE18" w14:textId="1D7B67DF" w:rsidR="002720CE" w:rsidRDefault="002720CE" w:rsidP="009B7F4A">
            <w:r>
              <w:t>error</w:t>
            </w:r>
          </w:p>
        </w:tc>
        <w:tc>
          <w:tcPr>
            <w:tcW w:w="2880" w:type="dxa"/>
          </w:tcPr>
          <w:p w14:paraId="301026EB" w14:textId="61B4506B" w:rsidR="002720CE" w:rsidRDefault="002720CE" w:rsidP="009B7F4A">
            <w:r>
              <w:t>problem</w:t>
            </w:r>
          </w:p>
        </w:tc>
        <w:tc>
          <w:tcPr>
            <w:tcW w:w="5125" w:type="dxa"/>
          </w:tcPr>
          <w:p w14:paraId="76B1C1AF" w14:textId="25BDB781" w:rsidR="002720CE" w:rsidRDefault="002720CE" w:rsidP="009B7F4A">
            <w:r>
              <w:t>consequence</w:t>
            </w:r>
          </w:p>
        </w:tc>
      </w:tr>
      <w:tr w:rsidR="002720CE" w14:paraId="5F4448DC" w14:textId="77777777" w:rsidTr="002720CE">
        <w:tc>
          <w:tcPr>
            <w:tcW w:w="1345" w:type="dxa"/>
          </w:tcPr>
          <w:p w14:paraId="3832B35A" w14:textId="0B48CC67" w:rsidR="002720CE" w:rsidRDefault="002720CE" w:rsidP="009B7F4A">
            <w:proofErr w:type="spellStart"/>
            <w:r>
              <w:t>i</w:t>
            </w:r>
            <w:proofErr w:type="spellEnd"/>
            <w:r>
              <w:t>&lt;=n</w:t>
            </w:r>
          </w:p>
        </w:tc>
        <w:tc>
          <w:tcPr>
            <w:tcW w:w="2880" w:type="dxa"/>
          </w:tcPr>
          <w:p w14:paraId="0C1757C5" w14:textId="054A68A1" w:rsidR="002720CE" w:rsidRDefault="002720CE" w:rsidP="009B7F4A">
            <w:r>
              <w:t>Array index out of bound</w:t>
            </w:r>
          </w:p>
        </w:tc>
        <w:tc>
          <w:tcPr>
            <w:tcW w:w="5125" w:type="dxa"/>
          </w:tcPr>
          <w:p w14:paraId="768ECC65" w14:textId="7D93E93C" w:rsidR="002720CE" w:rsidRDefault="002720CE" w:rsidP="009B7F4A">
            <w:r>
              <w:t xml:space="preserve">Values[3] doesn’t exist the index value for size 3 array is from 0 to 2. Correct: </w:t>
            </w:r>
            <w:proofErr w:type="spellStart"/>
            <w:r>
              <w:t>i</w:t>
            </w:r>
            <w:proofErr w:type="spellEnd"/>
            <w:r>
              <w:t>&lt;n</w:t>
            </w:r>
          </w:p>
        </w:tc>
      </w:tr>
      <w:tr w:rsidR="002720CE" w14:paraId="1509AEBC" w14:textId="77777777" w:rsidTr="002720CE">
        <w:tc>
          <w:tcPr>
            <w:tcW w:w="1345" w:type="dxa"/>
          </w:tcPr>
          <w:p w14:paraId="59ABF7A9" w14:textId="13CDA1C3" w:rsidR="002720CE" w:rsidRDefault="002720CE" w:rsidP="009B7F4A">
            <w:r>
              <w:t>Delete values</w:t>
            </w:r>
          </w:p>
        </w:tc>
        <w:tc>
          <w:tcPr>
            <w:tcW w:w="2880" w:type="dxa"/>
          </w:tcPr>
          <w:p w14:paraId="35490322" w14:textId="7F39C904" w:rsidR="002720CE" w:rsidRDefault="002720CE" w:rsidP="009B7F4A">
            <w:r>
              <w:t>Incorrect syntax</w:t>
            </w:r>
          </w:p>
        </w:tc>
        <w:tc>
          <w:tcPr>
            <w:tcW w:w="5125" w:type="dxa"/>
          </w:tcPr>
          <w:p w14:paraId="4D0A090A" w14:textId="10B5BE34" w:rsidR="002720CE" w:rsidRDefault="002720CE" w:rsidP="009B7F4A">
            <w:r>
              <w:t>Since an array was allocated (new int[n]) then it should be deleted that was as well. Correct: delete[] values;</w:t>
            </w:r>
          </w:p>
        </w:tc>
      </w:tr>
      <w:tr w:rsidR="002720CE" w14:paraId="2DE7ED8E" w14:textId="77777777" w:rsidTr="002720CE">
        <w:tc>
          <w:tcPr>
            <w:tcW w:w="1345" w:type="dxa"/>
          </w:tcPr>
          <w:p w14:paraId="2F811D91" w14:textId="63FED271" w:rsidR="002720CE" w:rsidRDefault="002720CE" w:rsidP="002720CE">
            <w:proofErr w:type="spellStart"/>
            <w:r w:rsidRPr="002720CE">
              <w:t>cout</w:t>
            </w:r>
            <w:proofErr w:type="spellEnd"/>
            <w:r w:rsidRPr="002720CE">
              <w:t xml:space="preserve"> &lt;&lt; values[0];</w:t>
            </w:r>
          </w:p>
        </w:tc>
        <w:tc>
          <w:tcPr>
            <w:tcW w:w="2880" w:type="dxa"/>
          </w:tcPr>
          <w:p w14:paraId="07581128" w14:textId="09FAAA31" w:rsidR="002720CE" w:rsidRDefault="002720CE" w:rsidP="009B7F4A">
            <w:r>
              <w:t>Using values after deletion</w:t>
            </w:r>
          </w:p>
        </w:tc>
        <w:tc>
          <w:tcPr>
            <w:tcW w:w="5125" w:type="dxa"/>
          </w:tcPr>
          <w:p w14:paraId="5896D7F6" w14:textId="27C35A15" w:rsidR="002720CE" w:rsidRDefault="002720CE" w:rsidP="009B7F4A">
            <w:r>
              <w:t xml:space="preserve">The allocated array no longer exists after delete[] values = values is trying to access the released memory address. Correct: value s= </w:t>
            </w:r>
            <w:proofErr w:type="spellStart"/>
            <w:r>
              <w:t>nullptr</w:t>
            </w:r>
            <w:proofErr w:type="spellEnd"/>
            <w:r>
              <w:t>;</w:t>
            </w:r>
          </w:p>
        </w:tc>
      </w:tr>
    </w:tbl>
    <w:p w14:paraId="1E2FBA55" w14:textId="29AD59CA" w:rsidR="0027038F" w:rsidRDefault="002720CE" w:rsidP="0027038F">
      <w:r w:rsidRPr="002720CE">
        <w:drawing>
          <wp:inline distT="0" distB="0" distL="0" distR="0" wp14:anchorId="7A5A5413" wp14:editId="0111C67F">
            <wp:extent cx="4986068" cy="3116293"/>
            <wp:effectExtent l="0" t="0" r="5080" b="8255"/>
            <wp:docPr id="144242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21196" name=""/>
                    <pic:cNvPicPr/>
                  </pic:nvPicPr>
                  <pic:blipFill>
                    <a:blip r:embed="rId16"/>
                    <a:stretch>
                      <a:fillRect/>
                    </a:stretch>
                  </pic:blipFill>
                  <pic:spPr>
                    <a:xfrm>
                      <a:off x="0" y="0"/>
                      <a:ext cx="4997183" cy="3123240"/>
                    </a:xfrm>
                    <a:prstGeom prst="rect">
                      <a:avLst/>
                    </a:prstGeom>
                  </pic:spPr>
                </pic:pic>
              </a:graphicData>
            </a:graphic>
          </wp:inline>
        </w:drawing>
      </w:r>
    </w:p>
    <w:tbl>
      <w:tblPr>
        <w:tblStyle w:val="TableGrid"/>
        <w:tblW w:w="9985" w:type="dxa"/>
        <w:tblLook w:val="04A0" w:firstRow="1" w:lastRow="0" w:firstColumn="1" w:lastColumn="0" w:noHBand="0" w:noVBand="1"/>
      </w:tblPr>
      <w:tblGrid>
        <w:gridCol w:w="1304"/>
        <w:gridCol w:w="1974"/>
        <w:gridCol w:w="1319"/>
        <w:gridCol w:w="2868"/>
        <w:gridCol w:w="2520"/>
      </w:tblGrid>
      <w:tr w:rsidR="007D2B19" w:rsidRPr="007D2B19" w14:paraId="0D80C960" w14:textId="77777777" w:rsidTr="007D2B19">
        <w:tc>
          <w:tcPr>
            <w:tcW w:w="0" w:type="auto"/>
            <w:hideMark/>
          </w:tcPr>
          <w:p w14:paraId="35B69CEA" w14:textId="77777777" w:rsidR="007D2B19" w:rsidRPr="007D2B19" w:rsidRDefault="007D2B19" w:rsidP="007D2B19">
            <w:pPr>
              <w:spacing w:after="160" w:line="259" w:lineRule="auto"/>
              <w:rPr>
                <w:lang w:val="en-GB"/>
              </w:rPr>
            </w:pPr>
            <w:r w:rsidRPr="007D2B19">
              <w:rPr>
                <w:lang w:val="en-GB"/>
              </w:rPr>
              <w:t>Concept</w:t>
            </w:r>
          </w:p>
        </w:tc>
        <w:tc>
          <w:tcPr>
            <w:tcW w:w="0" w:type="auto"/>
            <w:hideMark/>
          </w:tcPr>
          <w:p w14:paraId="39AE9832" w14:textId="1BD62A4A" w:rsidR="007D2B19" w:rsidRPr="007D2B19" w:rsidRDefault="007D2B19" w:rsidP="007D2B19">
            <w:pPr>
              <w:spacing w:after="160" w:line="259" w:lineRule="auto"/>
              <w:rPr>
                <w:lang w:val="en-GB"/>
              </w:rPr>
            </w:pPr>
            <w:r>
              <w:rPr>
                <w:lang w:val="en-GB"/>
              </w:rPr>
              <w:t>Meaning</w:t>
            </w:r>
          </w:p>
        </w:tc>
        <w:tc>
          <w:tcPr>
            <w:tcW w:w="0" w:type="auto"/>
            <w:hideMark/>
          </w:tcPr>
          <w:p w14:paraId="7A11922C" w14:textId="59055C49" w:rsidR="007D2B19" w:rsidRPr="007D2B19" w:rsidRDefault="007D2B19" w:rsidP="007D2B19">
            <w:pPr>
              <w:spacing w:after="160" w:line="259" w:lineRule="auto"/>
              <w:rPr>
                <w:lang w:val="en-GB"/>
              </w:rPr>
            </w:pPr>
            <w:r w:rsidRPr="007D2B19">
              <w:rPr>
                <w:lang w:val="en-GB"/>
              </w:rPr>
              <w:t>E</w:t>
            </w:r>
            <w:r>
              <w:rPr>
                <w:lang w:val="en-GB"/>
              </w:rPr>
              <w:t>g</w:t>
            </w:r>
          </w:p>
        </w:tc>
        <w:tc>
          <w:tcPr>
            <w:tcW w:w="2868" w:type="dxa"/>
            <w:hideMark/>
          </w:tcPr>
          <w:p w14:paraId="0F21A44A" w14:textId="5426856E" w:rsidR="007D2B19" w:rsidRPr="007D2B19" w:rsidRDefault="007D2B19" w:rsidP="007D2B19">
            <w:pPr>
              <w:spacing w:after="160" w:line="259" w:lineRule="auto"/>
              <w:rPr>
                <w:lang w:val="en-GB"/>
              </w:rPr>
            </w:pPr>
            <w:r>
              <w:rPr>
                <w:lang w:val="en-GB"/>
              </w:rPr>
              <w:t>Problem</w:t>
            </w:r>
          </w:p>
        </w:tc>
        <w:tc>
          <w:tcPr>
            <w:tcW w:w="2520" w:type="dxa"/>
            <w:hideMark/>
          </w:tcPr>
          <w:p w14:paraId="18A85991" w14:textId="0632C48D" w:rsidR="007D2B19" w:rsidRPr="007D2B19" w:rsidRDefault="007D2B19" w:rsidP="007D2B19">
            <w:pPr>
              <w:spacing w:after="160" w:line="259" w:lineRule="auto"/>
              <w:rPr>
                <w:lang w:val="en-GB"/>
              </w:rPr>
            </w:pPr>
            <w:r>
              <w:rPr>
                <w:lang w:val="en-GB"/>
              </w:rPr>
              <w:t>Solution</w:t>
            </w:r>
          </w:p>
        </w:tc>
      </w:tr>
      <w:tr w:rsidR="007D2B19" w:rsidRPr="007D2B19" w14:paraId="7AF8D39D" w14:textId="77777777" w:rsidTr="007D2B19">
        <w:tc>
          <w:tcPr>
            <w:tcW w:w="0" w:type="auto"/>
            <w:hideMark/>
          </w:tcPr>
          <w:p w14:paraId="20BA161C" w14:textId="77777777" w:rsidR="007D2B19" w:rsidRPr="007D2B19" w:rsidRDefault="007D2B19" w:rsidP="007D2B19">
            <w:pPr>
              <w:spacing w:after="160" w:line="259" w:lineRule="auto"/>
              <w:rPr>
                <w:lang w:val="en-GB"/>
              </w:rPr>
            </w:pPr>
            <w:r w:rsidRPr="007D2B19">
              <w:rPr>
                <w:lang w:val="en-GB"/>
              </w:rPr>
              <w:t>Out-of-bounds access</w:t>
            </w:r>
          </w:p>
        </w:tc>
        <w:tc>
          <w:tcPr>
            <w:tcW w:w="0" w:type="auto"/>
            <w:hideMark/>
          </w:tcPr>
          <w:p w14:paraId="1DEEE66C" w14:textId="77777777" w:rsidR="007D2B19" w:rsidRPr="007D2B19" w:rsidRDefault="007D2B19" w:rsidP="007D2B19">
            <w:pPr>
              <w:spacing w:after="160" w:line="259" w:lineRule="auto"/>
              <w:rPr>
                <w:lang w:val="en-GB"/>
              </w:rPr>
            </w:pPr>
            <w:r w:rsidRPr="007D2B19">
              <w:rPr>
                <w:lang w:val="en-GB"/>
              </w:rPr>
              <w:t>Trying to access an array position that does not exist</w:t>
            </w:r>
          </w:p>
        </w:tc>
        <w:tc>
          <w:tcPr>
            <w:tcW w:w="0" w:type="auto"/>
            <w:hideMark/>
          </w:tcPr>
          <w:p w14:paraId="710A8430" w14:textId="77777777" w:rsidR="007D2B19" w:rsidRPr="007D2B19" w:rsidRDefault="007D2B19" w:rsidP="007D2B19">
            <w:pPr>
              <w:spacing w:after="160" w:line="259" w:lineRule="auto"/>
              <w:rPr>
                <w:lang w:val="en-GB"/>
              </w:rPr>
            </w:pPr>
            <w:r w:rsidRPr="007D2B19">
              <w:rPr>
                <w:lang w:val="en-GB"/>
              </w:rPr>
              <w:t>int a[3]; then a[3]</w:t>
            </w:r>
          </w:p>
        </w:tc>
        <w:tc>
          <w:tcPr>
            <w:tcW w:w="2868" w:type="dxa"/>
            <w:hideMark/>
          </w:tcPr>
          <w:p w14:paraId="3B7E262A" w14:textId="041C79A8" w:rsidR="007D2B19" w:rsidRPr="007D2B19" w:rsidRDefault="007D2B19" w:rsidP="007D2B19">
            <w:pPr>
              <w:spacing w:after="160" w:line="259" w:lineRule="auto"/>
              <w:rPr>
                <w:lang w:val="en-GB"/>
              </w:rPr>
            </w:pPr>
            <w:r w:rsidRPr="007D2B19">
              <w:rPr>
                <w:lang w:val="en-GB"/>
              </w:rPr>
              <w:t xml:space="preserve">You access memory outside the array </w:t>
            </w:r>
            <w:r>
              <w:rPr>
                <w:lang w:val="en-GB"/>
              </w:rPr>
              <w:t>-</w:t>
            </w:r>
            <w:r w:rsidRPr="007D2B19">
              <w:rPr>
                <w:lang w:val="en-GB"/>
              </w:rPr>
              <w:t xml:space="preserve">undefined </w:t>
            </w:r>
            <w:proofErr w:type="spellStart"/>
            <w:r w:rsidRPr="007D2B19">
              <w:rPr>
                <w:lang w:val="en-GB"/>
              </w:rPr>
              <w:t>behavior</w:t>
            </w:r>
            <w:proofErr w:type="spellEnd"/>
          </w:p>
        </w:tc>
        <w:tc>
          <w:tcPr>
            <w:tcW w:w="2520" w:type="dxa"/>
            <w:hideMark/>
          </w:tcPr>
          <w:p w14:paraId="718AF57E" w14:textId="77777777" w:rsidR="007D2B19" w:rsidRPr="007D2B19" w:rsidRDefault="007D2B19" w:rsidP="007D2B19">
            <w:pPr>
              <w:spacing w:after="160" w:line="259" w:lineRule="auto"/>
              <w:rPr>
                <w:lang w:val="en-GB"/>
              </w:rPr>
            </w:pPr>
            <w:r w:rsidRPr="007D2B19">
              <w:rPr>
                <w:lang w:val="en-GB"/>
              </w:rPr>
              <w:t>Keep indices within 0 to n-1</w:t>
            </w:r>
          </w:p>
        </w:tc>
      </w:tr>
      <w:tr w:rsidR="007D2B19" w:rsidRPr="007D2B19" w14:paraId="123DD02E" w14:textId="77777777" w:rsidTr="007D2B19">
        <w:tc>
          <w:tcPr>
            <w:tcW w:w="0" w:type="auto"/>
            <w:hideMark/>
          </w:tcPr>
          <w:p w14:paraId="36DB1D28" w14:textId="77777777" w:rsidR="007D2B19" w:rsidRPr="007D2B19" w:rsidRDefault="007D2B19" w:rsidP="007D2B19">
            <w:pPr>
              <w:spacing w:after="160" w:line="259" w:lineRule="auto"/>
              <w:rPr>
                <w:lang w:val="en-GB"/>
              </w:rPr>
            </w:pPr>
            <w:r w:rsidRPr="007D2B19">
              <w:rPr>
                <w:lang w:val="en-GB"/>
              </w:rPr>
              <w:t>Dangling pointer</w:t>
            </w:r>
          </w:p>
        </w:tc>
        <w:tc>
          <w:tcPr>
            <w:tcW w:w="0" w:type="auto"/>
            <w:hideMark/>
          </w:tcPr>
          <w:p w14:paraId="0EFA4966" w14:textId="77777777" w:rsidR="007D2B19" w:rsidRPr="007D2B19" w:rsidRDefault="007D2B19" w:rsidP="007D2B19">
            <w:pPr>
              <w:spacing w:after="160" w:line="259" w:lineRule="auto"/>
              <w:rPr>
                <w:lang w:val="en-GB"/>
              </w:rPr>
            </w:pPr>
            <w:r w:rsidRPr="007D2B19">
              <w:rPr>
                <w:lang w:val="en-GB"/>
              </w:rPr>
              <w:t>A pointer still points to memory that has already been released</w:t>
            </w:r>
          </w:p>
        </w:tc>
        <w:tc>
          <w:tcPr>
            <w:tcW w:w="0" w:type="auto"/>
            <w:hideMark/>
          </w:tcPr>
          <w:p w14:paraId="32DE7492" w14:textId="77777777" w:rsidR="007D2B19" w:rsidRPr="007D2B19" w:rsidRDefault="007D2B19" w:rsidP="007D2B19">
            <w:pPr>
              <w:spacing w:after="160" w:line="259" w:lineRule="auto"/>
              <w:rPr>
                <w:lang w:val="en-GB"/>
              </w:rPr>
            </w:pPr>
            <w:r w:rsidRPr="007D2B19">
              <w:rPr>
                <w:lang w:val="en-GB"/>
              </w:rPr>
              <w:t>int* p = new int[3]; delete[] p;</w:t>
            </w:r>
          </w:p>
        </w:tc>
        <w:tc>
          <w:tcPr>
            <w:tcW w:w="2868" w:type="dxa"/>
            <w:hideMark/>
          </w:tcPr>
          <w:p w14:paraId="1B2AC674" w14:textId="77777777" w:rsidR="007D2B19" w:rsidRPr="007D2B19" w:rsidRDefault="007D2B19" w:rsidP="007D2B19">
            <w:pPr>
              <w:spacing w:after="160" w:line="259" w:lineRule="auto"/>
              <w:rPr>
                <w:lang w:val="en-GB"/>
              </w:rPr>
            </w:pPr>
            <w:r w:rsidRPr="007D2B19">
              <w:rPr>
                <w:lang w:val="en-GB"/>
              </w:rPr>
              <w:t>p contains an old address, but that memory no longer belongs to your array</w:t>
            </w:r>
          </w:p>
        </w:tc>
        <w:tc>
          <w:tcPr>
            <w:tcW w:w="2520" w:type="dxa"/>
            <w:hideMark/>
          </w:tcPr>
          <w:p w14:paraId="530C1992" w14:textId="28762302" w:rsidR="007D2B19" w:rsidRPr="007D2B19" w:rsidRDefault="007D2B19" w:rsidP="007D2B19">
            <w:pPr>
              <w:spacing w:after="160" w:line="259" w:lineRule="auto"/>
              <w:rPr>
                <w:lang w:val="en-GB"/>
              </w:rPr>
            </w:pPr>
            <w:r w:rsidRPr="007D2B19">
              <w:rPr>
                <w:lang w:val="en-GB"/>
              </w:rPr>
              <w:t xml:space="preserve">Set p = </w:t>
            </w:r>
            <w:proofErr w:type="spellStart"/>
            <w:r w:rsidRPr="007D2B19">
              <w:rPr>
                <w:lang w:val="en-GB"/>
              </w:rPr>
              <w:t>nullptr</w:t>
            </w:r>
            <w:proofErr w:type="spellEnd"/>
            <w:r w:rsidRPr="007D2B19">
              <w:rPr>
                <w:lang w:val="en-GB"/>
              </w:rPr>
              <w:t xml:space="preserve"> after delete[] </w:t>
            </w:r>
          </w:p>
        </w:tc>
      </w:tr>
      <w:tr w:rsidR="007D2B19" w:rsidRPr="007D2B19" w14:paraId="686D9E22" w14:textId="77777777" w:rsidTr="007D2B19">
        <w:tc>
          <w:tcPr>
            <w:tcW w:w="0" w:type="auto"/>
            <w:hideMark/>
          </w:tcPr>
          <w:p w14:paraId="68683BE4" w14:textId="77777777" w:rsidR="007D2B19" w:rsidRPr="007D2B19" w:rsidRDefault="007D2B19" w:rsidP="007D2B19">
            <w:pPr>
              <w:spacing w:after="160" w:line="259" w:lineRule="auto"/>
              <w:rPr>
                <w:lang w:val="en-GB"/>
              </w:rPr>
            </w:pPr>
            <w:r w:rsidRPr="007D2B19">
              <w:rPr>
                <w:lang w:val="en-GB"/>
              </w:rPr>
              <w:t>Memory leak</w:t>
            </w:r>
          </w:p>
        </w:tc>
        <w:tc>
          <w:tcPr>
            <w:tcW w:w="0" w:type="auto"/>
            <w:hideMark/>
          </w:tcPr>
          <w:p w14:paraId="01CE891A" w14:textId="77777777" w:rsidR="007D2B19" w:rsidRPr="007D2B19" w:rsidRDefault="007D2B19" w:rsidP="007D2B19">
            <w:pPr>
              <w:spacing w:after="160" w:line="259" w:lineRule="auto"/>
              <w:rPr>
                <w:lang w:val="en-GB"/>
              </w:rPr>
            </w:pPr>
            <w:r w:rsidRPr="007D2B19">
              <w:rPr>
                <w:lang w:val="en-GB"/>
              </w:rPr>
              <w:t>Allocated memory is never released</w:t>
            </w:r>
          </w:p>
        </w:tc>
        <w:tc>
          <w:tcPr>
            <w:tcW w:w="0" w:type="auto"/>
            <w:hideMark/>
          </w:tcPr>
          <w:p w14:paraId="6B6E53CE" w14:textId="77777777" w:rsidR="007D2B19" w:rsidRPr="007D2B19" w:rsidRDefault="007D2B19" w:rsidP="007D2B19">
            <w:pPr>
              <w:spacing w:after="160" w:line="259" w:lineRule="auto"/>
              <w:rPr>
                <w:lang w:val="en-GB"/>
              </w:rPr>
            </w:pPr>
            <w:r w:rsidRPr="007D2B19">
              <w:rPr>
                <w:lang w:val="en-GB"/>
              </w:rPr>
              <w:t xml:space="preserve">int* p = new int[3]; p = </w:t>
            </w:r>
            <w:proofErr w:type="spellStart"/>
            <w:r w:rsidRPr="007D2B19">
              <w:rPr>
                <w:lang w:val="en-GB"/>
              </w:rPr>
              <w:t>nullptr</w:t>
            </w:r>
            <w:proofErr w:type="spellEnd"/>
            <w:r w:rsidRPr="007D2B19">
              <w:rPr>
                <w:lang w:val="en-GB"/>
              </w:rPr>
              <w:t>;</w:t>
            </w:r>
          </w:p>
        </w:tc>
        <w:tc>
          <w:tcPr>
            <w:tcW w:w="2868" w:type="dxa"/>
            <w:hideMark/>
          </w:tcPr>
          <w:p w14:paraId="0291E9DF" w14:textId="77777777" w:rsidR="007D2B19" w:rsidRPr="007D2B19" w:rsidRDefault="007D2B19" w:rsidP="007D2B19">
            <w:pPr>
              <w:spacing w:after="160" w:line="259" w:lineRule="auto"/>
              <w:rPr>
                <w:lang w:val="en-GB"/>
              </w:rPr>
            </w:pPr>
            <w:r w:rsidRPr="007D2B19">
              <w:rPr>
                <w:lang w:val="en-GB"/>
              </w:rPr>
              <w:t>The array is still occupying memory, but you have lost its address, so you can't delete[] it</w:t>
            </w:r>
          </w:p>
        </w:tc>
        <w:tc>
          <w:tcPr>
            <w:tcW w:w="2520" w:type="dxa"/>
            <w:hideMark/>
          </w:tcPr>
          <w:p w14:paraId="32C5C6EF" w14:textId="77777777" w:rsidR="007D2B19" w:rsidRPr="007D2B19" w:rsidRDefault="007D2B19" w:rsidP="007D2B19">
            <w:pPr>
              <w:spacing w:after="160" w:line="259" w:lineRule="auto"/>
              <w:rPr>
                <w:lang w:val="en-GB"/>
              </w:rPr>
            </w:pPr>
            <w:r w:rsidRPr="007D2B19">
              <w:rPr>
                <w:lang w:val="en-GB"/>
              </w:rPr>
              <w:t>Always delete[] dynamically allocated arrays before losing the pointer</w:t>
            </w:r>
          </w:p>
        </w:tc>
      </w:tr>
    </w:tbl>
    <w:p w14:paraId="1D5E07F1" w14:textId="721B4651" w:rsidR="007D2B19" w:rsidRPr="007D2B19" w:rsidRDefault="007D2B19" w:rsidP="007D2B19">
      <w:pPr>
        <w:tabs>
          <w:tab w:val="left" w:pos="2436"/>
        </w:tabs>
        <w:rPr>
          <w:lang w:val="en-GB"/>
        </w:rPr>
      </w:pPr>
    </w:p>
    <w:sectPr w:rsidR="007D2B19" w:rsidRPr="007D2B19" w:rsidSect="00855982">
      <w:footerReference w:type="default" r:id="rId17"/>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21656" w14:textId="77777777" w:rsidR="00DF470A" w:rsidRDefault="00DF470A" w:rsidP="00855982">
      <w:pPr>
        <w:spacing w:after="0" w:line="240" w:lineRule="auto"/>
      </w:pPr>
      <w:r>
        <w:separator/>
      </w:r>
    </w:p>
  </w:endnote>
  <w:endnote w:type="continuationSeparator" w:id="0">
    <w:p w14:paraId="1FD16AF5" w14:textId="77777777" w:rsidR="00DF470A" w:rsidRDefault="00DF470A"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51904C80" w14:textId="77777777"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24054" w14:textId="77777777" w:rsidR="00DF470A" w:rsidRDefault="00DF470A" w:rsidP="00855982">
      <w:pPr>
        <w:spacing w:after="0" w:line="240" w:lineRule="auto"/>
      </w:pPr>
      <w:r>
        <w:separator/>
      </w:r>
    </w:p>
  </w:footnote>
  <w:footnote w:type="continuationSeparator" w:id="0">
    <w:p w14:paraId="1F6182BD" w14:textId="77777777" w:rsidR="00DF470A" w:rsidRDefault="00DF470A"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27858"/>
    <w:multiLevelType w:val="hybridMultilevel"/>
    <w:tmpl w:val="1812E3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5C57688"/>
    <w:multiLevelType w:val="hybridMultilevel"/>
    <w:tmpl w:val="D99E388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9F55FE6"/>
    <w:multiLevelType w:val="hybridMultilevel"/>
    <w:tmpl w:val="7098D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36281032">
    <w:abstractNumId w:val="16"/>
  </w:num>
  <w:num w:numId="2" w16cid:durableId="8553873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6956585">
    <w:abstractNumId w:val="16"/>
  </w:num>
  <w:num w:numId="4" w16cid:durableId="1045645375">
    <w:abstractNumId w:val="16"/>
  </w:num>
  <w:num w:numId="5" w16cid:durableId="1890264714">
    <w:abstractNumId w:val="16"/>
  </w:num>
  <w:num w:numId="6" w16cid:durableId="1117018035">
    <w:abstractNumId w:val="16"/>
  </w:num>
  <w:num w:numId="7" w16cid:durableId="2105031078">
    <w:abstractNumId w:val="16"/>
  </w:num>
  <w:num w:numId="8" w16cid:durableId="912471233">
    <w:abstractNumId w:val="16"/>
  </w:num>
  <w:num w:numId="9" w16cid:durableId="592203798">
    <w:abstractNumId w:val="16"/>
  </w:num>
  <w:num w:numId="10" w16cid:durableId="1242907901">
    <w:abstractNumId w:val="16"/>
  </w:num>
  <w:num w:numId="11" w16cid:durableId="1223835268">
    <w:abstractNumId w:val="16"/>
  </w:num>
  <w:num w:numId="12" w16cid:durableId="1942689119">
    <w:abstractNumId w:val="16"/>
  </w:num>
  <w:num w:numId="13" w16cid:durableId="273558560">
    <w:abstractNumId w:val="12"/>
  </w:num>
  <w:num w:numId="14" w16cid:durableId="1687708332">
    <w:abstractNumId w:val="19"/>
  </w:num>
  <w:num w:numId="15" w16cid:durableId="787159522">
    <w:abstractNumId w:val="13"/>
  </w:num>
  <w:num w:numId="16" w16cid:durableId="1388647099">
    <w:abstractNumId w:val="14"/>
  </w:num>
  <w:num w:numId="17" w16cid:durableId="114522558">
    <w:abstractNumId w:val="9"/>
  </w:num>
  <w:num w:numId="18" w16cid:durableId="1431586394">
    <w:abstractNumId w:val="7"/>
  </w:num>
  <w:num w:numId="19" w16cid:durableId="1988902309">
    <w:abstractNumId w:val="6"/>
  </w:num>
  <w:num w:numId="20" w16cid:durableId="181868506">
    <w:abstractNumId w:val="5"/>
  </w:num>
  <w:num w:numId="21" w16cid:durableId="990527188">
    <w:abstractNumId w:val="4"/>
  </w:num>
  <w:num w:numId="22" w16cid:durableId="1606376545">
    <w:abstractNumId w:val="8"/>
  </w:num>
  <w:num w:numId="23" w16cid:durableId="639925406">
    <w:abstractNumId w:val="3"/>
  </w:num>
  <w:num w:numId="24" w16cid:durableId="1879703605">
    <w:abstractNumId w:val="2"/>
  </w:num>
  <w:num w:numId="25" w16cid:durableId="1567449324">
    <w:abstractNumId w:val="1"/>
  </w:num>
  <w:num w:numId="26" w16cid:durableId="881743520">
    <w:abstractNumId w:val="0"/>
  </w:num>
  <w:num w:numId="27" w16cid:durableId="1491939810">
    <w:abstractNumId w:val="15"/>
  </w:num>
  <w:num w:numId="28" w16cid:durableId="724372679">
    <w:abstractNumId w:val="17"/>
  </w:num>
  <w:num w:numId="29" w16cid:durableId="1327199595">
    <w:abstractNumId w:val="18"/>
  </w:num>
  <w:num w:numId="30" w16cid:durableId="397827727">
    <w:abstractNumId w:val="11"/>
  </w:num>
  <w:num w:numId="31" w16cid:durableId="19451106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291615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2C1"/>
    <w:rsid w:val="000F22C8"/>
    <w:rsid w:val="00114C60"/>
    <w:rsid w:val="00147180"/>
    <w:rsid w:val="0015494C"/>
    <w:rsid w:val="00157D96"/>
    <w:rsid w:val="00187FBA"/>
    <w:rsid w:val="001D4362"/>
    <w:rsid w:val="001E77A5"/>
    <w:rsid w:val="001E79EA"/>
    <w:rsid w:val="001F2695"/>
    <w:rsid w:val="00206751"/>
    <w:rsid w:val="00237A2E"/>
    <w:rsid w:val="0027038F"/>
    <w:rsid w:val="002720CE"/>
    <w:rsid w:val="00286EB7"/>
    <w:rsid w:val="002C1826"/>
    <w:rsid w:val="002C4FCA"/>
    <w:rsid w:val="00337484"/>
    <w:rsid w:val="003B1484"/>
    <w:rsid w:val="003D1ED9"/>
    <w:rsid w:val="004753A1"/>
    <w:rsid w:val="004D14A3"/>
    <w:rsid w:val="004D23B8"/>
    <w:rsid w:val="004F5210"/>
    <w:rsid w:val="005019EF"/>
    <w:rsid w:val="005063FB"/>
    <w:rsid w:val="00535E17"/>
    <w:rsid w:val="00541156"/>
    <w:rsid w:val="00567CCC"/>
    <w:rsid w:val="00596221"/>
    <w:rsid w:val="00607BCB"/>
    <w:rsid w:val="006557BC"/>
    <w:rsid w:val="00691D77"/>
    <w:rsid w:val="006E1C2D"/>
    <w:rsid w:val="006F39AD"/>
    <w:rsid w:val="007454FE"/>
    <w:rsid w:val="0077501F"/>
    <w:rsid w:val="007833A7"/>
    <w:rsid w:val="00785670"/>
    <w:rsid w:val="007C54EC"/>
    <w:rsid w:val="007D2B19"/>
    <w:rsid w:val="00824100"/>
    <w:rsid w:val="00855982"/>
    <w:rsid w:val="00871EE0"/>
    <w:rsid w:val="0087386C"/>
    <w:rsid w:val="00874581"/>
    <w:rsid w:val="008A504B"/>
    <w:rsid w:val="008A6195"/>
    <w:rsid w:val="008B1FAE"/>
    <w:rsid w:val="008B25FC"/>
    <w:rsid w:val="008D123E"/>
    <w:rsid w:val="008F0D34"/>
    <w:rsid w:val="009159D8"/>
    <w:rsid w:val="0095271A"/>
    <w:rsid w:val="00962ACA"/>
    <w:rsid w:val="00985363"/>
    <w:rsid w:val="009A4CD7"/>
    <w:rsid w:val="009B681A"/>
    <w:rsid w:val="009B7F4A"/>
    <w:rsid w:val="009C5E58"/>
    <w:rsid w:val="009D18D3"/>
    <w:rsid w:val="009D41B1"/>
    <w:rsid w:val="009F4A7F"/>
    <w:rsid w:val="00A10484"/>
    <w:rsid w:val="00A4575D"/>
    <w:rsid w:val="00A93758"/>
    <w:rsid w:val="00BD571D"/>
    <w:rsid w:val="00BE52EA"/>
    <w:rsid w:val="00C45565"/>
    <w:rsid w:val="00CB47A8"/>
    <w:rsid w:val="00CE7D85"/>
    <w:rsid w:val="00D07E60"/>
    <w:rsid w:val="00D33CA6"/>
    <w:rsid w:val="00D84DF7"/>
    <w:rsid w:val="00D90070"/>
    <w:rsid w:val="00DF32F4"/>
    <w:rsid w:val="00DF470A"/>
    <w:rsid w:val="00E140C5"/>
    <w:rsid w:val="00E5540B"/>
    <w:rsid w:val="00E70C1D"/>
    <w:rsid w:val="00EF2E28"/>
    <w:rsid w:val="00EF777E"/>
    <w:rsid w:val="00F002C1"/>
    <w:rsid w:val="00F47AE0"/>
    <w:rsid w:val="00F97799"/>
    <w:rsid w:val="00FC2A2E"/>
    <w:rsid w:val="00FC426D"/>
    <w:rsid w:val="00FD262C"/>
    <w:rsid w:val="00FD3726"/>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984EA"/>
  <w14:defaultImageDpi w14:val="32767"/>
  <w15:chartTrackingRefBased/>
  <w15:docId w15:val="{772D534E-F446-4108-AC62-7E930454D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2C1"/>
    <w:rPr>
      <w:rFonts w:ascii="Times New Roman" w:hAnsi="Times New Roman"/>
      <w:sz w:val="24"/>
    </w:rPr>
  </w:style>
  <w:style w:type="paragraph" w:styleId="Heading1">
    <w:name w:val="heading 1"/>
    <w:basedOn w:val="Normal"/>
    <w:next w:val="Normal"/>
    <w:link w:val="Heading1Char"/>
    <w:uiPriority w:val="9"/>
    <w:qFormat/>
    <w:rsid w:val="00F002C1"/>
    <w:pPr>
      <w:keepNext/>
      <w:keepLines/>
      <w:pBdr>
        <w:bottom w:val="single" w:sz="4" w:space="1" w:color="595959" w:themeColor="text1" w:themeTint="A6"/>
      </w:pBdr>
      <w:spacing w:before="360"/>
      <w:outlineLvl w:val="0"/>
    </w:pPr>
    <w:rPr>
      <w:rFonts w:eastAsiaTheme="majorEastAsia" w:cstheme="majorBidi"/>
      <w:b/>
      <w:bCs/>
      <w:smallCaps/>
      <w:sz w:val="28"/>
      <w:szCs w:val="36"/>
    </w:rPr>
  </w:style>
  <w:style w:type="paragraph" w:styleId="Heading2">
    <w:name w:val="heading 2"/>
    <w:basedOn w:val="Normal"/>
    <w:next w:val="Normal"/>
    <w:link w:val="Heading2Char"/>
    <w:uiPriority w:val="9"/>
    <w:unhideWhenUsed/>
    <w:qFormat/>
    <w:rsid w:val="00BD571D"/>
    <w:pPr>
      <w:keepNext/>
      <w:keepLines/>
      <w:spacing w:before="360" w:after="0"/>
      <w:outlineLvl w:val="1"/>
    </w:pPr>
    <w:rPr>
      <w:rFonts w:eastAsiaTheme="majorEastAsia" w:cstheme="majorBidi"/>
      <w:b/>
      <w:bCs/>
      <w:smallCaps/>
      <w:sz w:val="28"/>
      <w:szCs w:val="28"/>
    </w:rPr>
  </w:style>
  <w:style w:type="paragraph" w:styleId="Heading3">
    <w:name w:val="heading 3"/>
    <w:basedOn w:val="Normal"/>
    <w:next w:val="Normal"/>
    <w:link w:val="Heading3Char"/>
    <w:uiPriority w:val="9"/>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002C1"/>
    <w:pPr>
      <w:spacing w:after="0" w:line="240" w:lineRule="auto"/>
      <w:contextualSpacing/>
    </w:pPr>
    <w:rPr>
      <w:rFonts w:eastAsiaTheme="majorEastAsia" w:cstheme="majorBidi"/>
      <w:sz w:val="32"/>
      <w:szCs w:val="56"/>
    </w:rPr>
  </w:style>
  <w:style w:type="character" w:customStyle="1" w:styleId="TitleChar">
    <w:name w:val="Title Char"/>
    <w:basedOn w:val="DefaultParagraphFont"/>
    <w:link w:val="Title"/>
    <w:uiPriority w:val="1"/>
    <w:rsid w:val="00F002C1"/>
    <w:rPr>
      <w:rFonts w:ascii="Times New Roman" w:eastAsiaTheme="majorEastAsia" w:hAnsi="Times New Roman" w:cstheme="majorBidi"/>
      <w:sz w:val="32"/>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002C1"/>
    <w:rPr>
      <w:rFonts w:ascii="Times New Roman" w:eastAsiaTheme="majorEastAsia" w:hAnsi="Times New Roman" w:cstheme="majorBidi"/>
      <w:b/>
      <w:bCs/>
      <w:smallCaps/>
      <w:sz w:val="28"/>
      <w:szCs w:val="36"/>
    </w:rPr>
  </w:style>
  <w:style w:type="character" w:customStyle="1" w:styleId="Heading2Char">
    <w:name w:val="Heading 2 Char"/>
    <w:basedOn w:val="DefaultParagraphFont"/>
    <w:link w:val="Heading2"/>
    <w:uiPriority w:val="9"/>
    <w:rsid w:val="00BD571D"/>
    <w:rPr>
      <w:rFonts w:ascii="Times New Roman" w:eastAsiaTheme="majorEastAsia" w:hAnsi="Times New Roman" w:cstheme="majorBidi"/>
      <w:b/>
      <w:bCs/>
      <w:smallCaps/>
      <w:sz w:val="28"/>
      <w:szCs w:val="28"/>
    </w:rPr>
  </w:style>
  <w:style w:type="character" w:customStyle="1" w:styleId="Heading3Char">
    <w:name w:val="Heading 3 Char"/>
    <w:basedOn w:val="DefaultParagraphFont"/>
    <w:link w:val="Heading3"/>
    <w:uiPriority w:val="9"/>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table" w:styleId="TableGrid">
    <w:name w:val="Table Grid"/>
    <w:basedOn w:val="TableNormal"/>
    <w:uiPriority w:val="39"/>
    <w:rsid w:val="008A5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962ACA"/>
    <w:pPr>
      <w:ind w:left="720"/>
      <w:contextualSpacing/>
    </w:pPr>
  </w:style>
  <w:style w:type="character" w:styleId="UnresolvedMention">
    <w:name w:val="Unresolved Mention"/>
    <w:basedOn w:val="DefaultParagraphFont"/>
    <w:uiPriority w:val="99"/>
    <w:semiHidden/>
    <w:unhideWhenUsed/>
    <w:rsid w:val="00154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mir.bscs25seecs\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2.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 design (blank)</Template>
  <TotalTime>179</TotalTime>
  <Pages>8</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Maryam Amir</dc:creator>
  <cp:lastModifiedBy>Maryam Amir</cp:lastModifiedBy>
  <cp:revision>14</cp:revision>
  <dcterms:created xsi:type="dcterms:W3CDTF">2026-09-18T05:09:00Z</dcterms:created>
  <dcterms:modified xsi:type="dcterms:W3CDTF">2026-09-18T17:44:00Z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