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C7C0" w14:textId="37D3F9ED" w:rsidR="00BD571D" w:rsidRDefault="00BD571D">
      <w:pPr>
        <w:pStyle w:val="Title"/>
      </w:pPr>
    </w:p>
    <w:p w14:paraId="6FDEC096" w14:textId="77777777" w:rsidR="00BD571D" w:rsidRDefault="00BD571D" w:rsidP="00BD571D">
      <w:pPr>
        <w:rPr>
          <w:rFonts w:cs="Times New Roman"/>
          <w:noProof/>
          <w:szCs w:val="24"/>
        </w:rPr>
      </w:pPr>
      <w:r>
        <w:rPr>
          <w:noProof/>
        </w:rPr>
        <w:drawing>
          <wp:anchor distT="0" distB="0" distL="114300" distR="114300" simplePos="0" relativeHeight="251659264" behindDoc="0" locked="0" layoutInCell="1" allowOverlap="1" wp14:anchorId="33F3F28F" wp14:editId="30AD1DC9">
            <wp:simplePos x="0" y="0"/>
            <wp:positionH relativeFrom="margin">
              <wp:align>center</wp:align>
            </wp:positionH>
            <wp:positionV relativeFrom="paragraph">
              <wp:posOffset>0</wp:posOffset>
            </wp:positionV>
            <wp:extent cx="1666875" cy="1666875"/>
            <wp:effectExtent l="0" t="0" r="0" b="0"/>
            <wp:wrapSquare wrapText="bothSides"/>
            <wp:docPr id="1" name="Picture 1" descr="Nust Logo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t Logo - Crystal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8F1EBF" w14:textId="77777777" w:rsidR="00BD571D" w:rsidRDefault="00BD571D" w:rsidP="00BD571D"/>
    <w:p w14:paraId="409B60B9" w14:textId="77777777" w:rsidR="00BD571D" w:rsidRDefault="00BD571D" w:rsidP="00BD571D">
      <w:pPr>
        <w:rPr>
          <w:rFonts w:cs="Times New Roman"/>
          <w:szCs w:val="24"/>
        </w:rPr>
      </w:pPr>
    </w:p>
    <w:p w14:paraId="23DA8328" w14:textId="77777777" w:rsidR="00BD571D" w:rsidRDefault="00BD571D" w:rsidP="00BD571D">
      <w:pPr>
        <w:pStyle w:val="Heading1"/>
        <w:pBdr>
          <w:bottom w:val="none" w:sz="0" w:space="0" w:color="auto"/>
        </w:pBdr>
        <w:jc w:val="center"/>
        <w:rPr>
          <w:rFonts w:cs="Times New Roman"/>
        </w:rPr>
      </w:pPr>
    </w:p>
    <w:p w14:paraId="10E6693B" w14:textId="77777777" w:rsidR="00BD571D" w:rsidRDefault="00BD571D" w:rsidP="00BD571D">
      <w:pPr>
        <w:pStyle w:val="Heading1"/>
        <w:pBdr>
          <w:bottom w:val="none" w:sz="0" w:space="0" w:color="auto"/>
        </w:pBdr>
        <w:jc w:val="center"/>
        <w:rPr>
          <w:rFonts w:cs="Times New Roman"/>
        </w:rPr>
      </w:pPr>
    </w:p>
    <w:p w14:paraId="725FABC9" w14:textId="77777777" w:rsidR="00BD571D" w:rsidRDefault="00BD571D" w:rsidP="00BD571D">
      <w:pPr>
        <w:pStyle w:val="Heading1"/>
        <w:pBdr>
          <w:bottom w:val="none" w:sz="0" w:space="0" w:color="auto"/>
        </w:pBdr>
        <w:jc w:val="center"/>
        <w:rPr>
          <w:rFonts w:cs="Times New Roman"/>
        </w:rPr>
      </w:pPr>
    </w:p>
    <w:p w14:paraId="5B4E366E" w14:textId="77777777" w:rsidR="00BD571D" w:rsidRDefault="00BD571D" w:rsidP="00BD571D">
      <w:pPr>
        <w:pStyle w:val="Heading1"/>
        <w:pBdr>
          <w:bottom w:val="none" w:sz="0" w:space="0" w:color="auto"/>
        </w:pBdr>
        <w:jc w:val="center"/>
        <w:rPr>
          <w:rFonts w:cs="Times New Roman"/>
          <w:color w:val="000000" w:themeColor="text1"/>
          <w:sz w:val="23"/>
          <w:szCs w:val="23"/>
        </w:rPr>
      </w:pPr>
      <w:r>
        <w:rPr>
          <w:rFonts w:cs="Times New Roman"/>
        </w:rPr>
        <w:t>Department of Computing</w:t>
      </w:r>
      <w:r>
        <w:rPr>
          <w:rFonts w:cs="Times New Roman"/>
          <w:color w:val="000000" w:themeColor="text1"/>
          <w:sz w:val="23"/>
          <w:szCs w:val="23"/>
        </w:rPr>
        <w:br/>
      </w:r>
    </w:p>
    <w:p w14:paraId="628AEFE7" w14:textId="4CDE84FF" w:rsidR="00BD571D" w:rsidRDefault="0027038F" w:rsidP="00BD571D">
      <w:pPr>
        <w:pStyle w:val="Heading1"/>
        <w:pBdr>
          <w:bottom w:val="none" w:sz="0" w:space="0" w:color="auto"/>
        </w:pBdr>
        <w:jc w:val="center"/>
        <w:rPr>
          <w:rFonts w:cs="Times New Roman"/>
        </w:rPr>
      </w:pPr>
      <w:r>
        <w:rPr>
          <w:rFonts w:cs="Times New Roman"/>
        </w:rPr>
        <w:t>CS-</w:t>
      </w:r>
      <w:r w:rsidR="008B1FAE">
        <w:rPr>
          <w:rFonts w:cs="Times New Roman"/>
        </w:rPr>
        <w:t>250</w:t>
      </w:r>
      <w:r w:rsidR="009F4A7F">
        <w:rPr>
          <w:rFonts w:cs="Times New Roman"/>
        </w:rPr>
        <w:t xml:space="preserve">: </w:t>
      </w:r>
      <w:r w:rsidR="008B1FAE">
        <w:rPr>
          <w:rFonts w:cs="Times New Roman"/>
        </w:rPr>
        <w:t xml:space="preserve">Data Structure and </w:t>
      </w:r>
      <w:r w:rsidR="007C54EC">
        <w:rPr>
          <w:rFonts w:cs="Times New Roman"/>
        </w:rPr>
        <w:t>Algorithms</w:t>
      </w:r>
    </w:p>
    <w:p w14:paraId="4B91CF84" w14:textId="311D4D71" w:rsidR="00BD571D" w:rsidRDefault="0027038F" w:rsidP="00CB47A8">
      <w:pPr>
        <w:pStyle w:val="Heading1"/>
        <w:pBdr>
          <w:bottom w:val="none" w:sz="0" w:space="0" w:color="auto"/>
        </w:pBdr>
        <w:jc w:val="center"/>
        <w:rPr>
          <w:rFonts w:cs="Times New Roman"/>
        </w:rPr>
      </w:pPr>
      <w:r>
        <w:rPr>
          <w:rFonts w:cs="Times New Roman"/>
        </w:rPr>
        <w:t>LAB 1</w:t>
      </w:r>
      <w:r w:rsidR="009F4A7F">
        <w:rPr>
          <w:rFonts w:cs="Times New Roman"/>
        </w:rPr>
        <w:t xml:space="preserve">: </w:t>
      </w:r>
      <w:r w:rsidR="008B1FAE" w:rsidRPr="008B1FAE">
        <w:rPr>
          <w:rFonts w:cs="Times New Roman"/>
        </w:rPr>
        <w:t>Introduction to Version Control (Git) and Simple Test Cases</w:t>
      </w:r>
    </w:p>
    <w:p w14:paraId="33D2DC10" w14:textId="77777777" w:rsidR="00BD571D" w:rsidRDefault="00BD571D" w:rsidP="00BD571D">
      <w:pPr>
        <w:rPr>
          <w:rFonts w:eastAsia="Times New Roman"/>
          <w:b/>
          <w:bCs/>
          <w:kern w:val="2"/>
          <w:sz w:val="23"/>
          <w:szCs w:val="23"/>
        </w:rPr>
      </w:pPr>
    </w:p>
    <w:p w14:paraId="3B5114E0" w14:textId="548E2641" w:rsidR="00BD571D" w:rsidRDefault="00BD571D" w:rsidP="00BD571D">
      <w:pPr>
        <w:pStyle w:val="Heading1"/>
        <w:pBdr>
          <w:bottom w:val="none" w:sz="0" w:space="0" w:color="auto"/>
        </w:pBdr>
        <w:jc w:val="center"/>
        <w:rPr>
          <w:rFonts w:cs="Times New Roman"/>
        </w:rPr>
      </w:pPr>
      <w:r>
        <w:rPr>
          <w:rFonts w:cs="Times New Roman"/>
        </w:rPr>
        <w:t xml:space="preserve">Date Due: </w:t>
      </w:r>
      <w:r w:rsidR="008B1FAE">
        <w:rPr>
          <w:rFonts w:cs="Times New Roman"/>
        </w:rPr>
        <w:t>11</w:t>
      </w:r>
      <w:r w:rsidR="004753A1">
        <w:rPr>
          <w:rFonts w:cs="Times New Roman"/>
          <w:vertAlign w:val="superscript"/>
        </w:rPr>
        <w:t>th</w:t>
      </w:r>
      <w:r>
        <w:rPr>
          <w:rFonts w:cs="Times New Roman"/>
        </w:rPr>
        <w:t xml:space="preserve"> </w:t>
      </w:r>
      <w:r w:rsidR="0027038F">
        <w:rPr>
          <w:rFonts w:cs="Times New Roman"/>
        </w:rPr>
        <w:t>September</w:t>
      </w:r>
      <w:r>
        <w:rPr>
          <w:rFonts w:cs="Times New Roman"/>
        </w:rPr>
        <w:t xml:space="preserve"> 202</w:t>
      </w:r>
      <w:r w:rsidR="009F4A7F">
        <w:rPr>
          <w:rFonts w:cs="Times New Roman"/>
        </w:rPr>
        <w:t>6</w:t>
      </w:r>
    </w:p>
    <w:p w14:paraId="31475AE8" w14:textId="5F8A7324" w:rsidR="00BD571D" w:rsidRPr="00BD571D" w:rsidRDefault="00BD571D" w:rsidP="00BD571D"/>
    <w:p w14:paraId="599700A3" w14:textId="44FBEF2E" w:rsidR="009F4A7F" w:rsidRDefault="0027038F" w:rsidP="009F4A7F">
      <w:pPr>
        <w:pStyle w:val="Heading2"/>
        <w:jc w:val="center"/>
      </w:pPr>
      <w:r>
        <w:t>Fall</w:t>
      </w:r>
      <w:r w:rsidR="009F4A7F">
        <w:t xml:space="preserve"> Semester, 2026</w:t>
      </w:r>
    </w:p>
    <w:p w14:paraId="5BC3E571" w14:textId="6CA6C26C" w:rsidR="009F4A7F" w:rsidRPr="009F4A7F" w:rsidRDefault="009F4A7F" w:rsidP="009F4A7F">
      <w:pPr>
        <w:pStyle w:val="Heading2"/>
        <w:jc w:val="center"/>
      </w:pPr>
      <w:r w:rsidRPr="008A504B">
        <w:t xml:space="preserve">Class: </w:t>
      </w:r>
      <w:r>
        <w:t>BSCS 15D</w:t>
      </w:r>
    </w:p>
    <w:p w14:paraId="662B5E0B" w14:textId="107B7C57" w:rsidR="003D1ED9" w:rsidRDefault="003D1ED9" w:rsidP="003D1ED9">
      <w:pPr>
        <w:pStyle w:val="Heading2"/>
        <w:jc w:val="center"/>
      </w:pPr>
      <w:r>
        <w:t>Name: Maryam Amir</w:t>
      </w:r>
    </w:p>
    <w:p w14:paraId="675C40C1" w14:textId="5D5D5C1B" w:rsidR="003D1ED9" w:rsidRPr="003D1ED9" w:rsidRDefault="003D1ED9" w:rsidP="003D1ED9">
      <w:pPr>
        <w:pStyle w:val="Heading2"/>
        <w:jc w:val="center"/>
      </w:pPr>
      <w:r>
        <w:t>CMS ID: 550843</w:t>
      </w:r>
    </w:p>
    <w:p w14:paraId="7CA1C85C" w14:textId="77777777" w:rsidR="008A504B" w:rsidRPr="008A504B" w:rsidRDefault="008A504B" w:rsidP="008A504B"/>
    <w:p w14:paraId="3E480C17" w14:textId="77777777" w:rsidR="003D1ED9" w:rsidRDefault="003D1ED9" w:rsidP="003D1ED9"/>
    <w:p w14:paraId="17D5FECE" w14:textId="77777777" w:rsidR="00A93758" w:rsidRDefault="00A93758" w:rsidP="003D1ED9"/>
    <w:p w14:paraId="7569AB72" w14:textId="77777777" w:rsidR="00A93758" w:rsidRDefault="00A93758" w:rsidP="003D1ED9"/>
    <w:p w14:paraId="706147EE" w14:textId="77777777" w:rsidR="008F0D34" w:rsidRDefault="008F0D34" w:rsidP="003D1ED9"/>
    <w:p w14:paraId="737A016E" w14:textId="2685688D" w:rsidR="00F47AE0" w:rsidRDefault="0027038F" w:rsidP="0027038F">
      <w:pPr>
        <w:pStyle w:val="Heading1"/>
      </w:pPr>
      <w:r>
        <w:lastRenderedPageBreak/>
        <w:t>Task 1</w:t>
      </w:r>
    </w:p>
    <w:p w14:paraId="53B7AAEF" w14:textId="511B8F18" w:rsidR="0027038F" w:rsidRDefault="00CF62F1" w:rsidP="00CF62F1">
      <w:pPr>
        <w:pStyle w:val="Heading2"/>
      </w:pPr>
      <w:r w:rsidRPr="00CF62F1">
        <w:t>Create an array named numbers containing 2, 4, 6, 8 and 10. Change the third element to 7. Use a for loop to display all five values, separated by spaces. Predict the output before running your program</w:t>
      </w:r>
    </w:p>
    <w:p w14:paraId="740FBDC9" w14:textId="1EB3AA3D" w:rsidR="00317E71" w:rsidRPr="00317E71" w:rsidRDefault="00317E71" w:rsidP="00B80FAC">
      <w:pPr>
        <w:jc w:val="center"/>
      </w:pPr>
      <w:r w:rsidRPr="00317E71">
        <w:drawing>
          <wp:inline distT="0" distB="0" distL="0" distR="0" wp14:anchorId="6D969D15" wp14:editId="7931DA93">
            <wp:extent cx="3719513" cy="2324696"/>
            <wp:effectExtent l="0" t="0" r="0" b="0"/>
            <wp:docPr id="154231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3710" name=""/>
                    <pic:cNvPicPr/>
                  </pic:nvPicPr>
                  <pic:blipFill>
                    <a:blip r:embed="rId11"/>
                    <a:stretch>
                      <a:fillRect/>
                    </a:stretch>
                  </pic:blipFill>
                  <pic:spPr>
                    <a:xfrm>
                      <a:off x="0" y="0"/>
                      <a:ext cx="3725687" cy="2328555"/>
                    </a:xfrm>
                    <a:prstGeom prst="rect">
                      <a:avLst/>
                    </a:prstGeom>
                  </pic:spPr>
                </pic:pic>
              </a:graphicData>
            </a:graphic>
          </wp:inline>
        </w:drawing>
      </w:r>
    </w:p>
    <w:p w14:paraId="62589E4D" w14:textId="60550E97" w:rsidR="0027038F" w:rsidRDefault="0027038F" w:rsidP="0027038F">
      <w:pPr>
        <w:pStyle w:val="Heading1"/>
      </w:pPr>
      <w:r>
        <w:t>Task 2</w:t>
      </w:r>
    </w:p>
    <w:p w14:paraId="4B9EC568" w14:textId="243006E5" w:rsidR="00CF62F1" w:rsidRDefault="00CF62F1" w:rsidP="00CF62F1">
      <w:pPr>
        <w:pStyle w:val="Heading2"/>
      </w:pPr>
      <w:r>
        <w:t xml:space="preserve">Declare int </w:t>
      </w:r>
      <w:proofErr w:type="gramStart"/>
      <w:r>
        <w:t>numbers[</w:t>
      </w:r>
      <w:proofErr w:type="gramEnd"/>
      <w:r>
        <w:t xml:space="preserve">5]; and </w:t>
      </w:r>
      <w:proofErr w:type="spellStart"/>
      <w:r>
        <w:t>initialise</w:t>
      </w:r>
      <w:proofErr w:type="spellEnd"/>
      <w:r>
        <w:t xml:space="preserve"> int total = </w:t>
      </w:r>
      <w:proofErr w:type="gramStart"/>
      <w:r>
        <w:t>0;.</w:t>
      </w:r>
      <w:proofErr w:type="gramEnd"/>
      <w:r>
        <w:t xml:space="preserve"> Use one loop to read five integers into the array and a second loop to add them to total. Display the total. Assume the user enters exactly five valid integers whose sum fits in int.</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3105"/>
        <w:gridCol w:w="3405"/>
        <w:gridCol w:w="2385"/>
      </w:tblGrid>
      <w:tr w:rsidR="008D04D1" w14:paraId="79665A98" w14:textId="7A4251E6" w:rsidTr="008D04D1">
        <w:trPr>
          <w:trHeight w:val="360"/>
        </w:trPr>
        <w:tc>
          <w:tcPr>
            <w:tcW w:w="3105" w:type="dxa"/>
            <w:tcBorders>
              <w:top w:val="single" w:sz="5" w:space="0" w:color="999999"/>
              <w:left w:val="single" w:sz="5" w:space="0" w:color="999999"/>
              <w:bottom w:val="single" w:sz="5" w:space="0" w:color="999999"/>
              <w:right w:val="single" w:sz="5" w:space="0" w:color="999999"/>
            </w:tcBorders>
            <w:tcMar>
              <w:top w:w="0" w:type="dxa"/>
              <w:left w:w="100" w:type="dxa"/>
              <w:bottom w:w="0" w:type="dxa"/>
              <w:right w:w="100" w:type="dxa"/>
            </w:tcMar>
          </w:tcPr>
          <w:p w14:paraId="0CD03E08" w14:textId="77777777" w:rsidR="008D04D1" w:rsidRDefault="008D04D1" w:rsidP="00113A51">
            <w:pPr>
              <w:spacing w:before="40" w:after="40"/>
              <w:rPr>
                <w:b/>
                <w:bCs/>
              </w:rPr>
            </w:pPr>
            <w:r>
              <w:rPr>
                <w:b/>
                <w:bCs/>
              </w:rPr>
              <w:t>Test input</w:t>
            </w:r>
          </w:p>
        </w:tc>
        <w:tc>
          <w:tcPr>
            <w:tcW w:w="3405"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2BE867BD" w14:textId="77777777" w:rsidR="008D04D1" w:rsidRDefault="008D04D1" w:rsidP="00113A51">
            <w:pPr>
              <w:spacing w:before="40" w:after="40"/>
              <w:rPr>
                <w:b/>
                <w:bCs/>
              </w:rPr>
            </w:pPr>
            <w:r>
              <w:rPr>
                <w:b/>
                <w:bCs/>
              </w:rPr>
              <w:t>Expected total</w:t>
            </w:r>
          </w:p>
        </w:tc>
        <w:tc>
          <w:tcPr>
            <w:tcW w:w="2385"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0DE0854C" w14:textId="77777777" w:rsidR="008D04D1" w:rsidRDefault="008D04D1" w:rsidP="00113A51">
            <w:pPr>
              <w:spacing w:before="40" w:after="40"/>
              <w:rPr>
                <w:b/>
                <w:bCs/>
              </w:rPr>
            </w:pPr>
            <w:r>
              <w:rPr>
                <w:b/>
                <w:bCs/>
              </w:rPr>
              <w:t>Actual total</w:t>
            </w:r>
          </w:p>
        </w:tc>
      </w:tr>
      <w:tr w:rsidR="008D04D1" w14:paraId="42058805" w14:textId="66AF1DBA" w:rsidTr="008D04D1">
        <w:trPr>
          <w:trHeight w:val="375"/>
        </w:trPr>
        <w:tc>
          <w:tcPr>
            <w:tcW w:w="3105"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66AE7CF1" w14:textId="77777777" w:rsidR="008D04D1" w:rsidRDefault="008D04D1" w:rsidP="00113A51">
            <w:pPr>
              <w:spacing w:before="40" w:after="40"/>
            </w:pPr>
            <w:r>
              <w:t>1 2 3 4 5</w:t>
            </w:r>
          </w:p>
        </w:tc>
        <w:tc>
          <w:tcPr>
            <w:tcW w:w="3405" w:type="dxa"/>
            <w:tcBorders>
              <w:top w:val="nil"/>
              <w:left w:val="nil"/>
              <w:bottom w:val="single" w:sz="5" w:space="0" w:color="999999"/>
              <w:right w:val="single" w:sz="5" w:space="0" w:color="999999"/>
            </w:tcBorders>
            <w:tcMar>
              <w:top w:w="0" w:type="dxa"/>
              <w:left w:w="100" w:type="dxa"/>
              <w:bottom w:w="0" w:type="dxa"/>
              <w:right w:w="100" w:type="dxa"/>
            </w:tcMar>
          </w:tcPr>
          <w:p w14:paraId="4EFC0FFA" w14:textId="41504292" w:rsidR="008D04D1" w:rsidRDefault="008D04D1" w:rsidP="00113A51">
            <w:pPr>
              <w:spacing w:before="40" w:after="40"/>
            </w:pPr>
            <w:r>
              <w:t>15</w:t>
            </w:r>
          </w:p>
        </w:tc>
        <w:tc>
          <w:tcPr>
            <w:tcW w:w="2385" w:type="dxa"/>
            <w:tcBorders>
              <w:top w:val="nil"/>
              <w:left w:val="nil"/>
              <w:bottom w:val="single" w:sz="5" w:space="0" w:color="999999"/>
              <w:right w:val="single" w:sz="5" w:space="0" w:color="999999"/>
            </w:tcBorders>
            <w:tcMar>
              <w:top w:w="0" w:type="dxa"/>
              <w:left w:w="100" w:type="dxa"/>
              <w:bottom w:w="0" w:type="dxa"/>
              <w:right w:w="100" w:type="dxa"/>
            </w:tcMar>
          </w:tcPr>
          <w:p w14:paraId="36FDCF46" w14:textId="520A9856" w:rsidR="008D04D1" w:rsidRDefault="008D04D1" w:rsidP="00113A51">
            <w:pPr>
              <w:spacing w:before="40" w:after="40"/>
            </w:pPr>
            <w:r>
              <w:t xml:space="preserve"> </w:t>
            </w:r>
            <w:r>
              <w:t>15</w:t>
            </w:r>
          </w:p>
        </w:tc>
      </w:tr>
      <w:tr w:rsidR="008D04D1" w14:paraId="5DC2B6F5" w14:textId="111ED27B" w:rsidTr="008D04D1">
        <w:trPr>
          <w:trHeight w:val="375"/>
        </w:trPr>
        <w:tc>
          <w:tcPr>
            <w:tcW w:w="3105"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69400E9E" w14:textId="77777777" w:rsidR="008D04D1" w:rsidRDefault="008D04D1" w:rsidP="00113A51">
            <w:pPr>
              <w:spacing w:before="40" w:after="40"/>
            </w:pPr>
            <w:r>
              <w:t>0 0 0 0 0</w:t>
            </w:r>
          </w:p>
        </w:tc>
        <w:tc>
          <w:tcPr>
            <w:tcW w:w="3405" w:type="dxa"/>
            <w:tcBorders>
              <w:top w:val="nil"/>
              <w:left w:val="nil"/>
              <w:bottom w:val="single" w:sz="5" w:space="0" w:color="999999"/>
              <w:right w:val="single" w:sz="5" w:space="0" w:color="999999"/>
            </w:tcBorders>
            <w:tcMar>
              <w:top w:w="0" w:type="dxa"/>
              <w:left w:w="100" w:type="dxa"/>
              <w:bottom w:w="0" w:type="dxa"/>
              <w:right w:w="100" w:type="dxa"/>
            </w:tcMar>
          </w:tcPr>
          <w:p w14:paraId="597DA554" w14:textId="63965F62" w:rsidR="008D04D1" w:rsidRDefault="008D04D1" w:rsidP="00113A51">
            <w:pPr>
              <w:spacing w:before="40" w:after="40"/>
            </w:pPr>
            <w:r>
              <w:t>0</w:t>
            </w:r>
          </w:p>
        </w:tc>
        <w:tc>
          <w:tcPr>
            <w:tcW w:w="2385" w:type="dxa"/>
            <w:tcBorders>
              <w:top w:val="nil"/>
              <w:left w:val="nil"/>
              <w:bottom w:val="single" w:sz="5" w:space="0" w:color="999999"/>
              <w:right w:val="single" w:sz="5" w:space="0" w:color="999999"/>
            </w:tcBorders>
            <w:tcMar>
              <w:top w:w="0" w:type="dxa"/>
              <w:left w:w="100" w:type="dxa"/>
              <w:bottom w:w="0" w:type="dxa"/>
              <w:right w:w="100" w:type="dxa"/>
            </w:tcMar>
          </w:tcPr>
          <w:p w14:paraId="443C70DD" w14:textId="1741AAA8" w:rsidR="008D04D1" w:rsidRDefault="008D04D1" w:rsidP="00113A51">
            <w:pPr>
              <w:spacing w:before="40" w:after="40"/>
            </w:pPr>
            <w:r>
              <w:t xml:space="preserve"> </w:t>
            </w:r>
            <w:r>
              <w:t>0</w:t>
            </w:r>
          </w:p>
        </w:tc>
      </w:tr>
      <w:tr w:rsidR="008D04D1" w14:paraId="324B03E3" w14:textId="762F411B" w:rsidTr="008D04D1">
        <w:trPr>
          <w:trHeight w:val="375"/>
        </w:trPr>
        <w:tc>
          <w:tcPr>
            <w:tcW w:w="3105"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11F1CBB2" w14:textId="77777777" w:rsidR="008D04D1" w:rsidRDefault="008D04D1" w:rsidP="00113A51">
            <w:pPr>
              <w:spacing w:before="40" w:after="40"/>
            </w:pPr>
            <w:r>
              <w:t>-2 4 -1 0 3</w:t>
            </w:r>
          </w:p>
        </w:tc>
        <w:tc>
          <w:tcPr>
            <w:tcW w:w="3405" w:type="dxa"/>
            <w:tcBorders>
              <w:top w:val="nil"/>
              <w:left w:val="nil"/>
              <w:bottom w:val="single" w:sz="5" w:space="0" w:color="999999"/>
              <w:right w:val="single" w:sz="5" w:space="0" w:color="999999"/>
            </w:tcBorders>
            <w:tcMar>
              <w:top w:w="0" w:type="dxa"/>
              <w:left w:w="100" w:type="dxa"/>
              <w:bottom w:w="0" w:type="dxa"/>
              <w:right w:w="100" w:type="dxa"/>
            </w:tcMar>
          </w:tcPr>
          <w:p w14:paraId="0420145B" w14:textId="25F1FFD0" w:rsidR="008D04D1" w:rsidRDefault="008D04D1" w:rsidP="00113A51">
            <w:pPr>
              <w:spacing w:before="40" w:after="40"/>
            </w:pPr>
            <w:r>
              <w:t>4</w:t>
            </w:r>
          </w:p>
        </w:tc>
        <w:tc>
          <w:tcPr>
            <w:tcW w:w="2385" w:type="dxa"/>
            <w:tcBorders>
              <w:top w:val="nil"/>
              <w:left w:val="nil"/>
              <w:bottom w:val="single" w:sz="5" w:space="0" w:color="999999"/>
              <w:right w:val="single" w:sz="5" w:space="0" w:color="999999"/>
            </w:tcBorders>
            <w:tcMar>
              <w:top w:w="0" w:type="dxa"/>
              <w:left w:w="100" w:type="dxa"/>
              <w:bottom w:w="0" w:type="dxa"/>
              <w:right w:w="100" w:type="dxa"/>
            </w:tcMar>
          </w:tcPr>
          <w:p w14:paraId="5DB98C5F" w14:textId="4D3CA1FB" w:rsidR="008D04D1" w:rsidRDefault="008D04D1" w:rsidP="00113A51">
            <w:pPr>
              <w:spacing w:before="40" w:after="40"/>
            </w:pPr>
            <w:r>
              <w:t xml:space="preserve"> </w:t>
            </w:r>
            <w:r>
              <w:t>4</w:t>
            </w:r>
          </w:p>
        </w:tc>
      </w:tr>
    </w:tbl>
    <w:p w14:paraId="205F8DD1" w14:textId="2E6CE166" w:rsidR="00317E71" w:rsidRPr="00317E71" w:rsidRDefault="008D04D1" w:rsidP="00B80FAC">
      <w:pPr>
        <w:jc w:val="center"/>
      </w:pPr>
      <w:r w:rsidRPr="008D04D1">
        <w:drawing>
          <wp:inline distT="0" distB="0" distL="0" distR="0" wp14:anchorId="220FDC73" wp14:editId="53986A75">
            <wp:extent cx="3413759" cy="2133600"/>
            <wp:effectExtent l="0" t="0" r="0" b="0"/>
            <wp:docPr id="175770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04170" name=""/>
                    <pic:cNvPicPr/>
                  </pic:nvPicPr>
                  <pic:blipFill>
                    <a:blip r:embed="rId12"/>
                    <a:stretch>
                      <a:fillRect/>
                    </a:stretch>
                  </pic:blipFill>
                  <pic:spPr>
                    <a:xfrm>
                      <a:off x="0" y="0"/>
                      <a:ext cx="3440818" cy="2150512"/>
                    </a:xfrm>
                    <a:prstGeom prst="rect">
                      <a:avLst/>
                    </a:prstGeom>
                  </pic:spPr>
                </pic:pic>
              </a:graphicData>
            </a:graphic>
          </wp:inline>
        </w:drawing>
      </w:r>
    </w:p>
    <w:p w14:paraId="300CAB8F" w14:textId="6D8467B7" w:rsidR="00CF62F1" w:rsidRDefault="00CF62F1" w:rsidP="00CF62F1">
      <w:pPr>
        <w:pStyle w:val="Heading1"/>
      </w:pPr>
      <w:r>
        <w:lastRenderedPageBreak/>
        <w:t xml:space="preserve">Task </w:t>
      </w:r>
      <w:r>
        <w:t>3</w:t>
      </w:r>
    </w:p>
    <w:p w14:paraId="0FD76BAB" w14:textId="77777777" w:rsidR="00CF62F1" w:rsidRDefault="00CF62F1" w:rsidP="00CF62F1">
      <w:pPr>
        <w:pStyle w:val="Heading2"/>
      </w:pPr>
      <w:r>
        <w:t xml:space="preserve">Define a class named Student with two public integer data members, </w:t>
      </w:r>
      <w:proofErr w:type="spellStart"/>
      <w:r>
        <w:t>rollNumber</w:t>
      </w:r>
      <w:proofErr w:type="spellEnd"/>
      <w:r>
        <w:t xml:space="preserve"> and marks. Add a public member function void </w:t>
      </w:r>
      <w:proofErr w:type="gramStart"/>
      <w:r>
        <w:t>display(</w:t>
      </w:r>
      <w:proofErr w:type="gramEnd"/>
      <w:r>
        <w:t xml:space="preserve">) that prints both values with labels on separate lines. Define the class above </w:t>
      </w:r>
      <w:proofErr w:type="gramStart"/>
      <w:r>
        <w:t>main(</w:t>
      </w:r>
      <w:proofErr w:type="gramEnd"/>
      <w:r>
        <w:t>).</w:t>
      </w:r>
    </w:p>
    <w:p w14:paraId="7B2AF8D8" w14:textId="2C798F5D" w:rsidR="00B80FAC" w:rsidRPr="00B80FAC" w:rsidRDefault="00B80FAC" w:rsidP="00B80FAC">
      <w:pPr>
        <w:jc w:val="center"/>
      </w:pPr>
      <w:r w:rsidRPr="00B80FAC">
        <w:drawing>
          <wp:inline distT="0" distB="0" distL="0" distR="0" wp14:anchorId="4E7DA6D2" wp14:editId="195003FE">
            <wp:extent cx="4014788" cy="2509243"/>
            <wp:effectExtent l="0" t="0" r="5080" b="5715"/>
            <wp:docPr id="81884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48505" name=""/>
                    <pic:cNvPicPr/>
                  </pic:nvPicPr>
                  <pic:blipFill>
                    <a:blip r:embed="rId13"/>
                    <a:stretch>
                      <a:fillRect/>
                    </a:stretch>
                  </pic:blipFill>
                  <pic:spPr>
                    <a:xfrm>
                      <a:off x="0" y="0"/>
                      <a:ext cx="4024753" cy="2515471"/>
                    </a:xfrm>
                    <a:prstGeom prst="rect">
                      <a:avLst/>
                    </a:prstGeom>
                  </pic:spPr>
                </pic:pic>
              </a:graphicData>
            </a:graphic>
          </wp:inline>
        </w:drawing>
      </w:r>
    </w:p>
    <w:p w14:paraId="434D02AF" w14:textId="77777777" w:rsidR="00B80FAC" w:rsidRDefault="00B80FAC" w:rsidP="00B80FAC">
      <w:r>
        <w:t xml:space="preserve">Expected: </w:t>
      </w:r>
    </w:p>
    <w:p w14:paraId="5FA98D97" w14:textId="7DA5236D" w:rsidR="00B80FAC" w:rsidRDefault="00B80FAC" w:rsidP="00B80FAC">
      <w:r>
        <w:t>Roll Number: 1</w:t>
      </w:r>
    </w:p>
    <w:p w14:paraId="06A9B173" w14:textId="77777777" w:rsidR="00B80FAC" w:rsidRDefault="00B80FAC" w:rsidP="00B80FAC">
      <w:r>
        <w:t>Marks: 75</w:t>
      </w:r>
    </w:p>
    <w:p w14:paraId="37094937" w14:textId="77777777" w:rsidR="00B80FAC" w:rsidRDefault="00B80FAC" w:rsidP="00B80FAC">
      <w:r>
        <w:t>Roll Number: 2</w:t>
      </w:r>
    </w:p>
    <w:p w14:paraId="7A4AA4E9" w14:textId="77777777" w:rsidR="00B80FAC" w:rsidRDefault="00B80FAC" w:rsidP="00B80FAC">
      <w:r>
        <w:t>Marks: 90</w:t>
      </w:r>
    </w:p>
    <w:p w14:paraId="1CA567FF" w14:textId="77777777" w:rsidR="00B80FAC" w:rsidRDefault="00B80FAC" w:rsidP="00B80FAC"/>
    <w:p w14:paraId="1093641A" w14:textId="77777777" w:rsidR="00B80FAC" w:rsidRDefault="00B80FAC" w:rsidP="00B80FAC">
      <w:r>
        <w:t>After changing s</w:t>
      </w:r>
      <w:proofErr w:type="gramStart"/>
      <w:r>
        <w:t>1.marks</w:t>
      </w:r>
      <w:proofErr w:type="gramEnd"/>
      <w:r>
        <w:t>:</w:t>
      </w:r>
    </w:p>
    <w:p w14:paraId="0173F159" w14:textId="77777777" w:rsidR="00B80FAC" w:rsidRDefault="00B80FAC" w:rsidP="00B80FAC">
      <w:r>
        <w:t>Roll Number: 1</w:t>
      </w:r>
    </w:p>
    <w:p w14:paraId="57FE83C6" w14:textId="77777777" w:rsidR="00B80FAC" w:rsidRDefault="00B80FAC" w:rsidP="00B80FAC">
      <w:r>
        <w:t>Marks: 80</w:t>
      </w:r>
    </w:p>
    <w:p w14:paraId="5A1235B8" w14:textId="77777777" w:rsidR="00B80FAC" w:rsidRDefault="00B80FAC" w:rsidP="00B80FAC">
      <w:r>
        <w:t>Roll Number: 2</w:t>
      </w:r>
    </w:p>
    <w:p w14:paraId="20280E2D" w14:textId="07A3C3A4" w:rsidR="00B80FAC" w:rsidRDefault="00B80FAC" w:rsidP="00B80FAC">
      <w:r>
        <w:t>Marks: 90</w:t>
      </w:r>
    </w:p>
    <w:p w14:paraId="76981B97" w14:textId="49BB1571" w:rsidR="00B80FAC" w:rsidRDefault="00B80FAC" w:rsidP="00B80FAC">
      <w:r>
        <w:t xml:space="preserve">Justification: when s1 marks are changed it will not affect s2 because both are </w:t>
      </w:r>
      <w:proofErr w:type="gramStart"/>
      <w:r>
        <w:t>separate  objects</w:t>
      </w:r>
      <w:proofErr w:type="gramEnd"/>
    </w:p>
    <w:p w14:paraId="258EAC76" w14:textId="0D1ADAB4" w:rsidR="00CF62F1" w:rsidRDefault="00CF62F1" w:rsidP="00CF62F1">
      <w:pPr>
        <w:pStyle w:val="Heading1"/>
      </w:pPr>
      <w:r>
        <w:lastRenderedPageBreak/>
        <w:t xml:space="preserve">Task </w:t>
      </w:r>
      <w:r>
        <w:t>4</w:t>
      </w:r>
    </w:p>
    <w:p w14:paraId="6550800F" w14:textId="77777777" w:rsidR="00CF62F1" w:rsidRDefault="00CF62F1" w:rsidP="00CF62F1">
      <w:pPr>
        <w:pStyle w:val="Heading2"/>
      </w:pPr>
      <w:r>
        <w:t>Read 8 integers into an array. Find and display the largest and smallest values and their indices. If a value occurs more than once, report its first occurrence.</w:t>
      </w:r>
    </w:p>
    <w:p w14:paraId="2065CDF8" w14:textId="77777777" w:rsidR="00CF62F1" w:rsidRDefault="00CF62F1" w:rsidP="00CF62F1"/>
    <w:p w14:paraId="02B6F5FA" w14:textId="72A76800" w:rsidR="00CF62F1" w:rsidRDefault="00CF62F1" w:rsidP="00CF62F1">
      <w:pPr>
        <w:pStyle w:val="Heading1"/>
      </w:pPr>
      <w:r>
        <w:t xml:space="preserve">Task </w:t>
      </w:r>
      <w:r>
        <w:t>5</w:t>
      </w:r>
    </w:p>
    <w:p w14:paraId="125E1A81" w14:textId="77777777" w:rsidR="00CF62F1" w:rsidRDefault="00CF62F1" w:rsidP="00CF62F1">
      <w:pPr>
        <w:pStyle w:val="Heading2"/>
      </w:pPr>
      <w:r>
        <w:t>Read 6 integers into an array. Reverse the elements without using another array, then display the updated array.</w:t>
      </w:r>
    </w:p>
    <w:p w14:paraId="6263D4F8" w14:textId="3EAA9984" w:rsidR="00CF62F1" w:rsidRDefault="00CF62F1" w:rsidP="00CF62F1">
      <w:pPr>
        <w:pStyle w:val="Heading1"/>
      </w:pPr>
      <w:r>
        <w:t xml:space="preserve">Task </w:t>
      </w:r>
      <w:r>
        <w:t>6</w:t>
      </w:r>
    </w:p>
    <w:p w14:paraId="4993F1F3" w14:textId="77777777" w:rsidR="00CF62F1" w:rsidRDefault="00CF62F1" w:rsidP="00CF62F1">
      <w:pPr>
        <w:pStyle w:val="Heading2"/>
      </w:pPr>
      <w:r>
        <w:t>Read 10 integers into an array. Move the first occurrence of each distinct value into the beginning of the same array, preserving the original order. Display these unique values and their count. Do not use another array.</w:t>
      </w:r>
    </w:p>
    <w:p w14:paraId="1BC75BF0" w14:textId="77777777" w:rsidR="00CF62F1" w:rsidRDefault="00CF62F1" w:rsidP="00CF62F1"/>
    <w:p w14:paraId="3DB959F4" w14:textId="4BB003AB" w:rsidR="00CF62F1" w:rsidRDefault="00CF62F1" w:rsidP="00CF62F1">
      <w:pPr>
        <w:pStyle w:val="Heading1"/>
      </w:pPr>
      <w:r>
        <w:t xml:space="preserve">Task </w:t>
      </w:r>
      <w:r>
        <w:t>7</w:t>
      </w:r>
    </w:p>
    <w:p w14:paraId="1A2CA4C2" w14:textId="5DFB80EC" w:rsidR="00CF62F1" w:rsidRPr="00CF62F1" w:rsidRDefault="00CF62F1" w:rsidP="00CF62F1">
      <w:pPr>
        <w:pStyle w:val="Heading2"/>
      </w:pPr>
      <w:r>
        <w:t xml:space="preserve">Create a folder named dsa-lab01 and place your </w:t>
      </w:r>
      <w:proofErr w:type="gramStart"/>
      <w:r>
        <w:t>tasks  inside</w:t>
      </w:r>
      <w:proofErr w:type="gramEnd"/>
      <w:r>
        <w:t xml:space="preserve"> it. Open a terminal in that folder</w:t>
      </w:r>
    </w:p>
    <w:p w14:paraId="57513B7B" w14:textId="77777777" w:rsidR="00CF62F1" w:rsidRPr="00CF62F1" w:rsidRDefault="00CF62F1" w:rsidP="00CF62F1"/>
    <w:p w14:paraId="6EB3CC71" w14:textId="77777777" w:rsidR="00CF62F1" w:rsidRPr="00CF62F1" w:rsidRDefault="00CF62F1" w:rsidP="00CF62F1"/>
    <w:p w14:paraId="6948B683" w14:textId="77777777" w:rsidR="00CF62F1" w:rsidRPr="00CF62F1" w:rsidRDefault="00CF62F1" w:rsidP="00CF62F1">
      <w:pPr>
        <w:rPr>
          <w:b/>
          <w:bCs/>
        </w:rPr>
      </w:pPr>
    </w:p>
    <w:p w14:paraId="5146399B" w14:textId="505206F6" w:rsidR="00CF62F1" w:rsidRDefault="00CF62F1">
      <w:r>
        <w:br w:type="page"/>
      </w:r>
    </w:p>
    <w:p w14:paraId="75E1E368" w14:textId="77777777" w:rsidR="00CF62F1" w:rsidRPr="00CF62F1" w:rsidRDefault="00CF62F1" w:rsidP="00CF62F1"/>
    <w:p w14:paraId="1E2FBA55" w14:textId="77777777" w:rsidR="0027038F" w:rsidRPr="0027038F" w:rsidRDefault="0027038F" w:rsidP="0027038F"/>
    <w:sectPr w:rsidR="0027038F" w:rsidRPr="0027038F" w:rsidSect="00855982">
      <w:footerReference w:type="default" r:id="rId14"/>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C95A9" w14:textId="77777777" w:rsidR="00AD7D10" w:rsidRDefault="00AD7D10" w:rsidP="00855982">
      <w:pPr>
        <w:spacing w:after="0" w:line="240" w:lineRule="auto"/>
      </w:pPr>
      <w:r>
        <w:separator/>
      </w:r>
    </w:p>
  </w:endnote>
  <w:endnote w:type="continuationSeparator" w:id="0">
    <w:p w14:paraId="1E5F3D61" w14:textId="77777777" w:rsidR="00AD7D10" w:rsidRDefault="00AD7D10"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51904C80"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62015" w14:textId="77777777" w:rsidR="00AD7D10" w:rsidRDefault="00AD7D10" w:rsidP="00855982">
      <w:pPr>
        <w:spacing w:after="0" w:line="240" w:lineRule="auto"/>
      </w:pPr>
      <w:r>
        <w:separator/>
      </w:r>
    </w:p>
  </w:footnote>
  <w:footnote w:type="continuationSeparator" w:id="0">
    <w:p w14:paraId="283366C5" w14:textId="77777777" w:rsidR="00AD7D10" w:rsidRDefault="00AD7D10"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C57688"/>
    <w:multiLevelType w:val="hybridMultilevel"/>
    <w:tmpl w:val="D99E38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36281032">
    <w:abstractNumId w:val="15"/>
  </w:num>
  <w:num w:numId="2" w16cid:durableId="8553873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6956585">
    <w:abstractNumId w:val="15"/>
  </w:num>
  <w:num w:numId="4" w16cid:durableId="1045645375">
    <w:abstractNumId w:val="15"/>
  </w:num>
  <w:num w:numId="5" w16cid:durableId="1890264714">
    <w:abstractNumId w:val="15"/>
  </w:num>
  <w:num w:numId="6" w16cid:durableId="1117018035">
    <w:abstractNumId w:val="15"/>
  </w:num>
  <w:num w:numId="7" w16cid:durableId="2105031078">
    <w:abstractNumId w:val="15"/>
  </w:num>
  <w:num w:numId="8" w16cid:durableId="912471233">
    <w:abstractNumId w:val="15"/>
  </w:num>
  <w:num w:numId="9" w16cid:durableId="592203798">
    <w:abstractNumId w:val="15"/>
  </w:num>
  <w:num w:numId="10" w16cid:durableId="1242907901">
    <w:abstractNumId w:val="15"/>
  </w:num>
  <w:num w:numId="11" w16cid:durableId="1223835268">
    <w:abstractNumId w:val="15"/>
  </w:num>
  <w:num w:numId="12" w16cid:durableId="1942689119">
    <w:abstractNumId w:val="15"/>
  </w:num>
  <w:num w:numId="13" w16cid:durableId="273558560">
    <w:abstractNumId w:val="11"/>
  </w:num>
  <w:num w:numId="14" w16cid:durableId="1687708332">
    <w:abstractNumId w:val="18"/>
  </w:num>
  <w:num w:numId="15" w16cid:durableId="787159522">
    <w:abstractNumId w:val="12"/>
  </w:num>
  <w:num w:numId="16" w16cid:durableId="1388647099">
    <w:abstractNumId w:val="13"/>
  </w:num>
  <w:num w:numId="17" w16cid:durableId="114522558">
    <w:abstractNumId w:val="9"/>
  </w:num>
  <w:num w:numId="18" w16cid:durableId="1431586394">
    <w:abstractNumId w:val="7"/>
  </w:num>
  <w:num w:numId="19" w16cid:durableId="1988902309">
    <w:abstractNumId w:val="6"/>
  </w:num>
  <w:num w:numId="20" w16cid:durableId="181868506">
    <w:abstractNumId w:val="5"/>
  </w:num>
  <w:num w:numId="21" w16cid:durableId="990527188">
    <w:abstractNumId w:val="4"/>
  </w:num>
  <w:num w:numId="22" w16cid:durableId="1606376545">
    <w:abstractNumId w:val="8"/>
  </w:num>
  <w:num w:numId="23" w16cid:durableId="639925406">
    <w:abstractNumId w:val="3"/>
  </w:num>
  <w:num w:numId="24" w16cid:durableId="1879703605">
    <w:abstractNumId w:val="2"/>
  </w:num>
  <w:num w:numId="25" w16cid:durableId="1567449324">
    <w:abstractNumId w:val="1"/>
  </w:num>
  <w:num w:numId="26" w16cid:durableId="881743520">
    <w:abstractNumId w:val="0"/>
  </w:num>
  <w:num w:numId="27" w16cid:durableId="1491939810">
    <w:abstractNumId w:val="14"/>
  </w:num>
  <w:num w:numId="28" w16cid:durableId="724372679">
    <w:abstractNumId w:val="16"/>
  </w:num>
  <w:num w:numId="29" w16cid:durableId="1327199595">
    <w:abstractNumId w:val="17"/>
  </w:num>
  <w:num w:numId="30" w16cid:durableId="3978277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2C1"/>
    <w:rsid w:val="000F033D"/>
    <w:rsid w:val="000F22C8"/>
    <w:rsid w:val="00147180"/>
    <w:rsid w:val="0015494C"/>
    <w:rsid w:val="00157D96"/>
    <w:rsid w:val="001D4362"/>
    <w:rsid w:val="001E79EA"/>
    <w:rsid w:val="00206751"/>
    <w:rsid w:val="0027038F"/>
    <w:rsid w:val="002C4FCA"/>
    <w:rsid w:val="00317E71"/>
    <w:rsid w:val="00337484"/>
    <w:rsid w:val="0037727F"/>
    <w:rsid w:val="003B1484"/>
    <w:rsid w:val="003D1ED9"/>
    <w:rsid w:val="004753A1"/>
    <w:rsid w:val="004F5210"/>
    <w:rsid w:val="005063FB"/>
    <w:rsid w:val="00567CCC"/>
    <w:rsid w:val="00596221"/>
    <w:rsid w:val="00607BCB"/>
    <w:rsid w:val="00691D77"/>
    <w:rsid w:val="006E1C2D"/>
    <w:rsid w:val="007833A7"/>
    <w:rsid w:val="00785670"/>
    <w:rsid w:val="007C54EC"/>
    <w:rsid w:val="00824100"/>
    <w:rsid w:val="00855982"/>
    <w:rsid w:val="00871EE0"/>
    <w:rsid w:val="00874581"/>
    <w:rsid w:val="008A504B"/>
    <w:rsid w:val="008B1FAE"/>
    <w:rsid w:val="008D04D1"/>
    <w:rsid w:val="008D123E"/>
    <w:rsid w:val="008F0D34"/>
    <w:rsid w:val="00962ACA"/>
    <w:rsid w:val="00985363"/>
    <w:rsid w:val="009B681A"/>
    <w:rsid w:val="009F4A7F"/>
    <w:rsid w:val="00A10484"/>
    <w:rsid w:val="00A4575D"/>
    <w:rsid w:val="00A93758"/>
    <w:rsid w:val="00AD7D10"/>
    <w:rsid w:val="00B80FAC"/>
    <w:rsid w:val="00BD571D"/>
    <w:rsid w:val="00BE52EA"/>
    <w:rsid w:val="00C45565"/>
    <w:rsid w:val="00CB47A8"/>
    <w:rsid w:val="00CF62F1"/>
    <w:rsid w:val="00D84DF7"/>
    <w:rsid w:val="00E5540B"/>
    <w:rsid w:val="00E70C1D"/>
    <w:rsid w:val="00EF2E28"/>
    <w:rsid w:val="00F002C1"/>
    <w:rsid w:val="00F47AE0"/>
    <w:rsid w:val="00FC2A2E"/>
    <w:rsid w:val="00FC426D"/>
    <w:rsid w:val="00FD262C"/>
    <w:rsid w:val="00FD3726"/>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84EA"/>
  <w15:chartTrackingRefBased/>
  <w15:docId w15:val="{772D534E-F446-4108-AC62-7E930454D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2C1"/>
    <w:rPr>
      <w:rFonts w:ascii="Times New Roman" w:hAnsi="Times New Roman"/>
      <w:sz w:val="24"/>
    </w:rPr>
  </w:style>
  <w:style w:type="paragraph" w:styleId="Heading1">
    <w:name w:val="heading 1"/>
    <w:basedOn w:val="Normal"/>
    <w:next w:val="Normal"/>
    <w:link w:val="Heading1Char"/>
    <w:uiPriority w:val="9"/>
    <w:qFormat/>
    <w:rsid w:val="00F002C1"/>
    <w:pPr>
      <w:keepNext/>
      <w:keepLines/>
      <w:pBdr>
        <w:bottom w:val="single" w:sz="4" w:space="1" w:color="595959" w:themeColor="text1" w:themeTint="A6"/>
      </w:pBdr>
      <w:spacing w:before="360"/>
      <w:outlineLvl w:val="0"/>
    </w:pPr>
    <w:rPr>
      <w:rFonts w:eastAsiaTheme="majorEastAsia" w:cstheme="majorBidi"/>
      <w:b/>
      <w:bCs/>
      <w:smallCaps/>
      <w:sz w:val="28"/>
      <w:szCs w:val="36"/>
    </w:rPr>
  </w:style>
  <w:style w:type="paragraph" w:styleId="Heading2">
    <w:name w:val="heading 2"/>
    <w:basedOn w:val="Normal"/>
    <w:next w:val="Normal"/>
    <w:link w:val="Heading2Char"/>
    <w:uiPriority w:val="9"/>
    <w:unhideWhenUsed/>
    <w:qFormat/>
    <w:rsid w:val="00BD571D"/>
    <w:pPr>
      <w:keepNext/>
      <w:keepLines/>
      <w:spacing w:before="360" w:after="0"/>
      <w:outlineLvl w:val="1"/>
    </w:pPr>
    <w:rPr>
      <w:rFonts w:eastAsiaTheme="majorEastAsia" w:cstheme="majorBidi"/>
      <w:b/>
      <w:bCs/>
      <w:smallCaps/>
      <w:sz w:val="28"/>
      <w:szCs w:val="28"/>
    </w:rPr>
  </w:style>
  <w:style w:type="paragraph" w:styleId="Heading3">
    <w:name w:val="heading 3"/>
    <w:basedOn w:val="Normal"/>
    <w:next w:val="Normal"/>
    <w:link w:val="Heading3Char"/>
    <w:uiPriority w:val="9"/>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002C1"/>
    <w:pPr>
      <w:spacing w:after="0" w:line="240" w:lineRule="auto"/>
      <w:contextualSpacing/>
    </w:pPr>
    <w:rPr>
      <w:rFonts w:eastAsiaTheme="majorEastAsia" w:cstheme="majorBidi"/>
      <w:sz w:val="32"/>
      <w:szCs w:val="56"/>
    </w:rPr>
  </w:style>
  <w:style w:type="character" w:customStyle="1" w:styleId="TitleChar">
    <w:name w:val="Title Char"/>
    <w:basedOn w:val="DefaultParagraphFont"/>
    <w:link w:val="Title"/>
    <w:uiPriority w:val="1"/>
    <w:rsid w:val="00F002C1"/>
    <w:rPr>
      <w:rFonts w:ascii="Times New Roman" w:eastAsiaTheme="majorEastAsia" w:hAnsi="Times New Roman" w:cstheme="majorBidi"/>
      <w:sz w:val="32"/>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002C1"/>
    <w:rPr>
      <w:rFonts w:ascii="Times New Roman" w:eastAsiaTheme="majorEastAsia" w:hAnsi="Times New Roman" w:cstheme="majorBidi"/>
      <w:b/>
      <w:bCs/>
      <w:smallCaps/>
      <w:sz w:val="28"/>
      <w:szCs w:val="36"/>
    </w:rPr>
  </w:style>
  <w:style w:type="character" w:customStyle="1" w:styleId="Heading2Char">
    <w:name w:val="Heading 2 Char"/>
    <w:basedOn w:val="DefaultParagraphFont"/>
    <w:link w:val="Heading2"/>
    <w:uiPriority w:val="9"/>
    <w:rsid w:val="00BD571D"/>
    <w:rPr>
      <w:rFonts w:ascii="Times New Roman" w:eastAsiaTheme="majorEastAsia" w:hAnsi="Times New Roman" w:cstheme="majorBidi"/>
      <w:b/>
      <w:bCs/>
      <w:smallCaps/>
      <w:sz w:val="28"/>
      <w:szCs w:val="28"/>
    </w:rPr>
  </w:style>
  <w:style w:type="character" w:customStyle="1" w:styleId="Heading3Char">
    <w:name w:val="Heading 3 Char"/>
    <w:basedOn w:val="DefaultParagraphFont"/>
    <w:link w:val="Heading3"/>
    <w:uiPriority w:val="9"/>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table" w:styleId="TableGrid">
    <w:name w:val="Table Grid"/>
    <w:basedOn w:val="TableNormal"/>
    <w:uiPriority w:val="39"/>
    <w:rsid w:val="008A5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962ACA"/>
    <w:pPr>
      <w:ind w:left="720"/>
      <w:contextualSpacing/>
    </w:pPr>
  </w:style>
  <w:style w:type="character" w:styleId="UnresolvedMention">
    <w:name w:val="Unresolved Mention"/>
    <w:basedOn w:val="DefaultParagraphFont"/>
    <w:uiPriority w:val="99"/>
    <w:semiHidden/>
    <w:unhideWhenUsed/>
    <w:rsid w:val="00154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mir.bscs25seecs\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design (blank)</Template>
  <TotalTime>23</TotalTime>
  <Pages>5</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Maryam Amir</dc:creator>
  <cp:lastModifiedBy>N A</cp:lastModifiedBy>
  <cp:revision>3</cp:revision>
  <dcterms:created xsi:type="dcterms:W3CDTF">2026-09-11T06:47:00Z</dcterms:created>
  <dcterms:modified xsi:type="dcterms:W3CDTF">2026-09-11T07:21:00Z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